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51"/>
        <w:gridCol w:w="1881"/>
      </w:tblGrid>
      <w:tr w:rsidR="003B18F1" w:rsidRPr="00C10ADD" w14:paraId="149E16E5" w14:textId="77777777" w:rsidTr="00F52DB7">
        <w:trPr>
          <w:cantSplit/>
          <w:trHeight w:val="590"/>
        </w:trPr>
        <w:tc>
          <w:tcPr>
            <w:tcW w:w="8551" w:type="dxa"/>
          </w:tcPr>
          <w:p w14:paraId="21C86E78" w14:textId="3D79B90D" w:rsidR="003B18F1" w:rsidRPr="008A2B59" w:rsidRDefault="006A7841" w:rsidP="00A45434">
            <w:pPr>
              <w:pStyle w:val="FJHeader"/>
              <w:tabs>
                <w:tab w:val="left" w:pos="1928"/>
              </w:tabs>
            </w:pPr>
            <w:sdt>
              <w:sdtPr>
                <w:tag w:val=""/>
                <w:id w:val="-836610715"/>
                <w:lock w:val="sdtLocked"/>
                <w:placeholder>
                  <w:docPart w:val="B4C1A6848CEB462D8AE3999BA7DEBFA9"/>
                </w:placeholder>
                <w:dataBinding w:prefixMappings="xmlns:ns0='http://purl.org/dc/elements/1.1/' xmlns:ns1='http://schemas.openxmlformats.org/package/2006/metadata/core-properties' " w:xpath="/ns1:coreProperties[1]/ns0:title[1]" w:storeItemID="{6C3C8BC8-F283-45AE-878A-BAB7291924A1}"/>
                <w:text/>
              </w:sdtPr>
              <w:sdtEndPr/>
              <w:sdtContent>
                <w:r w:rsidR="00365C8A">
                  <w:t>GD Standards Library Process Template</w:t>
                </w:r>
              </w:sdtContent>
            </w:sdt>
            <w:r w:rsidR="00A45434">
              <w:rPr>
                <w:rStyle w:val="FJHeaderboldChar"/>
              </w:rPr>
              <w:t xml:space="preserve"> / </w:t>
            </w:r>
            <w:sdt>
              <w:sdtPr>
                <w:alias w:val="Scope"/>
                <w:tag w:val="Applicability_x0020_Type"/>
                <w:id w:val="1267812965"/>
                <w:lock w:val="sdtLocked"/>
                <w:placeholder>
                  <w:docPart w:val="7B0E843F1DF547339573E9A7BF6B0A31"/>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4:Applicability_x0020_Type[1]" w:storeItemID="{BDE440EA-171D-4105-A2C9-43FF0C4CC674}"/>
                <w:dropDownList w:lastValue="International and GDC">
                  <w:listItem w:value="[Scope]"/>
                </w:dropDownList>
              </w:sdtPr>
              <w:sdtEndPr/>
              <w:sdtContent>
                <w:r w:rsidR="00A45434" w:rsidRPr="00EA280A">
                  <w:t>International and GDC</w:t>
                </w:r>
              </w:sdtContent>
            </w:sdt>
          </w:p>
        </w:tc>
        <w:tc>
          <w:tcPr>
            <w:tcW w:w="1881" w:type="dxa"/>
          </w:tcPr>
          <w:p w14:paraId="2142A419" w14:textId="0EE4DD57" w:rsidR="003B18F1" w:rsidRPr="00BD6DFD" w:rsidRDefault="003B18F1" w:rsidP="00364DFD">
            <w:pPr>
              <w:jc w:val="right"/>
            </w:pPr>
          </w:p>
        </w:tc>
      </w:tr>
      <w:tr w:rsidR="00891712" w:rsidRPr="00C10ADD" w14:paraId="1D3C6099" w14:textId="1C702803" w:rsidTr="00891712">
        <w:trPr>
          <w:cantSplit/>
          <w:trHeight w:val="1474"/>
        </w:trPr>
        <w:tc>
          <w:tcPr>
            <w:tcW w:w="8553" w:type="dxa"/>
          </w:tcPr>
          <w:sdt>
            <w:sdtPr>
              <w:alias w:val="Title"/>
              <w:tag w:val=""/>
              <w:id w:val="1287081678"/>
              <w:lock w:val="sdtLocked"/>
              <w:placeholder>
                <w:docPart w:val="EBD7B594B9BF4672AC26FA6307BADD3F"/>
              </w:placeholder>
              <w:dataBinding w:prefixMappings="xmlns:ns0='http://purl.org/dc/elements/1.1/' xmlns:ns1='http://schemas.openxmlformats.org/package/2006/metadata/core-properties' " w:xpath="/ns1:coreProperties[1]/ns0:title[1]" w:storeItemID="{6C3C8BC8-F283-45AE-878A-BAB7291924A1}"/>
              <w:text/>
            </w:sdtPr>
            <w:sdtEndPr/>
            <w:sdtContent>
              <w:p w14:paraId="0FE1116E" w14:textId="4AB30DD8" w:rsidR="00891712" w:rsidRPr="00F52DB7" w:rsidRDefault="00365C8A" w:rsidP="002979C6">
                <w:pPr>
                  <w:pStyle w:val="FJDocumentHeadlineblack"/>
                  <w:framePr w:hSpace="0" w:wrap="auto" w:vAnchor="margin" w:yAlign="inline"/>
                  <w:suppressOverlap w:val="0"/>
                </w:pPr>
                <w:r>
                  <w:t>GD Standards Library Process Template</w:t>
                </w:r>
              </w:p>
            </w:sdtContent>
          </w:sdt>
          <w:p w14:paraId="48667251" w14:textId="77777777" w:rsidR="00891712" w:rsidRDefault="00891712" w:rsidP="00364DFD">
            <w:pPr>
              <w:jc w:val="right"/>
              <w:rPr>
                <w:noProof/>
              </w:rPr>
            </w:pPr>
          </w:p>
        </w:tc>
        <w:tc>
          <w:tcPr>
            <w:tcW w:w="1879" w:type="dxa"/>
          </w:tcPr>
          <w:p w14:paraId="15BBB0BE" w14:textId="77777777" w:rsidR="00891712" w:rsidRDefault="00891712" w:rsidP="00364DFD">
            <w:pPr>
              <w:jc w:val="right"/>
              <w:rPr>
                <w:noProof/>
              </w:rPr>
            </w:pPr>
          </w:p>
        </w:tc>
      </w:tr>
      <w:tr w:rsidR="003B18F1" w:rsidRPr="009D55F6" w14:paraId="6BC004FE" w14:textId="77777777" w:rsidTr="00614FA0">
        <w:trPr>
          <w:cantSplit/>
          <w:trHeight w:hRule="exact" w:val="170"/>
        </w:trPr>
        <w:tc>
          <w:tcPr>
            <w:tcW w:w="10432" w:type="dxa"/>
            <w:gridSpan w:val="2"/>
          </w:tcPr>
          <w:p w14:paraId="305298E3" w14:textId="77777777" w:rsidR="003B18F1" w:rsidRPr="00A460F3" w:rsidRDefault="003B18F1" w:rsidP="00A460F3">
            <w:pPr>
              <w:pStyle w:val="FJBody"/>
            </w:pPr>
            <w:r w:rsidRPr="00A460F3">
              <w:rPr>
                <w:noProof/>
              </w:rPr>
              <w:drawing>
                <wp:anchor distT="0" distB="0" distL="114300" distR="114300" simplePos="0" relativeHeight="251658240" behindDoc="0" locked="1" layoutInCell="1" allowOverlap="1" wp14:anchorId="7FBEC8B8" wp14:editId="2E734712">
                  <wp:simplePos x="0" y="0"/>
                  <wp:positionH relativeFrom="column">
                    <wp:posOffset>0</wp:posOffset>
                  </wp:positionH>
                  <wp:positionV relativeFrom="page">
                    <wp:posOffset>0</wp:posOffset>
                  </wp:positionV>
                  <wp:extent cx="6620400" cy="972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2">
                            <a:extLst>
                              <a:ext uri="{28A0092B-C50C-407E-A947-70E740481C1C}">
                                <a14:useLocalDpi xmlns:a14="http://schemas.microsoft.com/office/drawing/2010/main" val="0"/>
                              </a:ext>
                            </a:extLst>
                          </a:blip>
                          <a:stretch>
                            <a:fillRect/>
                          </a:stretch>
                        </pic:blipFill>
                        <pic:spPr>
                          <a:xfrm>
                            <a:off x="0" y="0"/>
                            <a:ext cx="6620400" cy="97200"/>
                          </a:xfrm>
                          <a:prstGeom prst="rect">
                            <a:avLst/>
                          </a:prstGeom>
                        </pic:spPr>
                      </pic:pic>
                    </a:graphicData>
                  </a:graphic>
                  <wp14:sizeRelH relativeFrom="margin">
                    <wp14:pctWidth>0</wp14:pctWidth>
                  </wp14:sizeRelH>
                  <wp14:sizeRelV relativeFrom="margin">
                    <wp14:pctHeight>0</wp14:pctHeight>
                  </wp14:sizeRelV>
                </wp:anchor>
              </w:drawing>
            </w:r>
          </w:p>
        </w:tc>
      </w:tr>
      <w:tr w:rsidR="001C674D" w:rsidRPr="00C10ADD" w14:paraId="68C61972" w14:textId="77777777" w:rsidTr="001C674D">
        <w:trPr>
          <w:cantSplit/>
          <w:trHeight w:val="397"/>
        </w:trPr>
        <w:tc>
          <w:tcPr>
            <w:tcW w:w="10432" w:type="dxa"/>
            <w:gridSpan w:val="2"/>
          </w:tcPr>
          <w:p w14:paraId="408C7DE2" w14:textId="77777777" w:rsidR="001C674D" w:rsidRPr="00C10ADD" w:rsidRDefault="006A7841" w:rsidP="001C674D">
            <w:pPr>
              <w:pStyle w:val="FJQuotation"/>
            </w:pPr>
            <w:sdt>
              <w:sdtPr>
                <w:rPr>
                  <w:position w:val="0"/>
                </w:rPr>
                <w:alias w:val="Summary"/>
                <w:tag w:val="Summary"/>
                <w:id w:val="1094670241"/>
                <w:lock w:val="sdtLocked"/>
                <w:placeholder>
                  <w:docPart w:val="4089A10D1C2447F6937E7D53783A6C3E"/>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Summary[1]" w:storeItemID="{BDE440EA-171D-4105-A2C9-43FF0C4CC674}"/>
                <w:text w:multiLine="1"/>
              </w:sdtPr>
              <w:sdtEndPr/>
              <w:sdtContent>
                <w:r w:rsidR="002979C6" w:rsidRPr="002979C6">
                  <w:rPr>
                    <w:position w:val="0"/>
                  </w:rPr>
                  <w:t>&lt;Summary of what this document is for. Use max. 255 characters</w:t>
                </w:r>
                <w:r w:rsidR="002979C6">
                  <w:rPr>
                    <w:position w:val="0"/>
                  </w:rPr>
                  <w:t>.&gt;</w:t>
                </w:r>
              </w:sdtContent>
            </w:sdt>
            <w:r w:rsidR="001C674D">
              <w:t xml:space="preserve"> </w:t>
            </w:r>
          </w:p>
        </w:tc>
      </w:tr>
    </w:tbl>
    <w:p w14:paraId="12CB1C29" w14:textId="7D0BFD16" w:rsidR="00CE07EB" w:rsidRDefault="00891712">
      <w:r>
        <w:rPr>
          <w:noProof/>
        </w:rPr>
        <w:drawing>
          <wp:anchor distT="0" distB="0" distL="114300" distR="114300" simplePos="0" relativeHeight="251658241" behindDoc="0" locked="0" layoutInCell="1" allowOverlap="1" wp14:anchorId="45B32C0F" wp14:editId="1D7D57CB">
            <wp:simplePos x="0" y="0"/>
            <wp:positionH relativeFrom="page">
              <wp:posOffset>6146165</wp:posOffset>
            </wp:positionH>
            <wp:positionV relativeFrom="page">
              <wp:posOffset>309880</wp:posOffset>
            </wp:positionV>
            <wp:extent cx="936000" cy="457205"/>
            <wp:effectExtent l="0" t="0" r="0" b="0"/>
            <wp:wrapNone/>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36000" cy="457205"/>
                    </a:xfrm>
                    <a:prstGeom prst="rect">
                      <a:avLst/>
                    </a:prstGeom>
                  </pic:spPr>
                </pic:pic>
              </a:graphicData>
            </a:graphic>
            <wp14:sizeRelH relativeFrom="margin">
              <wp14:pctWidth>0</wp14:pctWidth>
            </wp14:sizeRelH>
          </wp:anchor>
        </w:drawing>
      </w:r>
    </w:p>
    <w:tbl>
      <w:tblPr>
        <w:tblStyle w:val="Fujitsustandard2"/>
        <w:tblW w:w="5000" w:type="pct"/>
        <w:tblLayout w:type="fixed"/>
        <w:tblLook w:val="04A0" w:firstRow="1" w:lastRow="0" w:firstColumn="1" w:lastColumn="0" w:noHBand="0" w:noVBand="1"/>
      </w:tblPr>
      <w:tblGrid>
        <w:gridCol w:w="2122"/>
        <w:gridCol w:w="8221"/>
        <w:gridCol w:w="79"/>
      </w:tblGrid>
      <w:tr w:rsidR="004C53F7" w:rsidRPr="00C10ADD" w14:paraId="549BD408" w14:textId="77777777" w:rsidTr="003D37C0">
        <w:trPr>
          <w:gridAfter w:val="1"/>
          <w:cnfStyle w:val="100000000000" w:firstRow="1" w:lastRow="0" w:firstColumn="0" w:lastColumn="0" w:oddVBand="0" w:evenVBand="0" w:oddHBand="0" w:evenHBand="0" w:firstRowFirstColumn="0" w:firstRowLastColumn="0" w:lastRowFirstColumn="0" w:lastRowLastColumn="0"/>
          <w:wAfter w:w="79" w:type="dxa"/>
          <w:trHeight w:val="283"/>
        </w:trPr>
        <w:tc>
          <w:tcPr>
            <w:cnfStyle w:val="001000000000" w:firstRow="0" w:lastRow="0" w:firstColumn="1" w:lastColumn="0" w:oddVBand="0" w:evenVBand="0" w:oddHBand="0" w:evenHBand="0" w:firstRowFirstColumn="0" w:firstRowLastColumn="0" w:lastRowFirstColumn="0" w:lastRowLastColumn="0"/>
            <w:tcW w:w="10343" w:type="dxa"/>
            <w:gridSpan w:val="2"/>
          </w:tcPr>
          <w:p w14:paraId="1503FA08" w14:textId="77777777" w:rsidR="004C53F7" w:rsidRPr="003D37C0" w:rsidRDefault="004C53F7" w:rsidP="004C53F7">
            <w:pPr>
              <w:pStyle w:val="FJHeadlinewhite"/>
            </w:pPr>
            <w:r w:rsidRPr="003D37C0">
              <w:t>Document information</w:t>
            </w:r>
          </w:p>
        </w:tc>
      </w:tr>
      <w:tr w:rsidR="004C53F7" w:rsidRPr="00C10ADD" w14:paraId="770A007B" w14:textId="77777777" w:rsidTr="002E64FA">
        <w:tblPrEx>
          <w:tblCellMar>
            <w:left w:w="57" w:type="dxa"/>
            <w:right w:w="28" w:type="dxa"/>
          </w:tblCellMar>
        </w:tblPrEx>
        <w:trPr>
          <w:gridAfter w:val="1"/>
          <w:cnfStyle w:val="000000100000" w:firstRow="0" w:lastRow="0" w:firstColumn="0" w:lastColumn="0" w:oddVBand="0" w:evenVBand="0" w:oddHBand="1" w:evenHBand="0"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7922098D" w14:textId="77777777" w:rsidR="004C53F7" w:rsidRPr="003D37C0" w:rsidRDefault="004C53F7" w:rsidP="003D37C0">
            <w:pPr>
              <w:pStyle w:val="FJBreakoutboxHeadline"/>
              <w:rPr>
                <w:b/>
              </w:rPr>
            </w:pPr>
            <w:r w:rsidRPr="003D37C0">
              <w:rPr>
                <w:b/>
              </w:rPr>
              <w:t>Reference ID</w:t>
            </w:r>
          </w:p>
        </w:tc>
        <w:sdt>
          <w:sdtPr>
            <w:alias w:val="ReferenceID"/>
            <w:tag w:val="ReferenceID"/>
            <w:id w:val="365872075"/>
            <w:lock w:val="sdtContentLocked"/>
            <w:placeholder>
              <w:docPart w:val="DDC24214E1E24DFEA1DB97B38BCEFAC3"/>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ReferenceID[1]" w:storeItemID="{BDE440EA-171D-4105-A2C9-43FF0C4CC674}"/>
            <w:text/>
          </w:sdtPr>
          <w:sdtEndPr/>
          <w:sdtContent>
            <w:tc>
              <w:tcPr>
                <w:tcW w:w="8221" w:type="dxa"/>
              </w:tcPr>
              <w:p w14:paraId="29D54D7A" w14:textId="2B5B4671" w:rsidR="004C53F7" w:rsidRPr="00C10ADD" w:rsidRDefault="003717B0" w:rsidP="00614FA0">
                <w:pPr>
                  <w:spacing w:before="20" w:after="20"/>
                  <w:cnfStyle w:val="000000100000" w:firstRow="0" w:lastRow="0" w:firstColumn="0" w:lastColumn="0" w:oddVBand="0" w:evenVBand="0" w:oddHBand="1" w:evenHBand="0" w:firstRowFirstColumn="0" w:firstRowLastColumn="0" w:lastRowFirstColumn="0" w:lastRowLastColumn="0"/>
                </w:pPr>
                <w:r>
                  <w:t>TBD</w:t>
                </w:r>
              </w:p>
            </w:tc>
          </w:sdtContent>
        </w:sdt>
      </w:tr>
      <w:tr w:rsidR="004C53F7" w:rsidRPr="00C10ADD" w14:paraId="474902F5" w14:textId="77777777" w:rsidTr="002E64FA">
        <w:tblPrEx>
          <w:tblCellMar>
            <w:left w:w="57" w:type="dxa"/>
          </w:tblCellMar>
        </w:tblPrEx>
        <w:trPr>
          <w:gridAfter w:val="1"/>
          <w:cnfStyle w:val="000000010000" w:firstRow="0" w:lastRow="0" w:firstColumn="0" w:lastColumn="0" w:oddVBand="0" w:evenVBand="0" w:oddHBand="0" w:evenHBand="1"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55C1739B" w14:textId="77777777" w:rsidR="004C53F7" w:rsidRPr="003D37C0" w:rsidRDefault="004C53F7" w:rsidP="004C53F7">
            <w:pPr>
              <w:pStyle w:val="FJBreakoutboxHeadline"/>
              <w:rPr>
                <w:b/>
              </w:rPr>
            </w:pPr>
            <w:r w:rsidRPr="003D37C0">
              <w:rPr>
                <w:b/>
              </w:rPr>
              <w:t>Owner</w:t>
            </w:r>
          </w:p>
        </w:tc>
        <w:sdt>
          <w:sdtPr>
            <w:alias w:val="Asset Owner"/>
            <w:tag w:val="Asset_x0020_Owner"/>
            <w:id w:val="1739976438"/>
            <w:lock w:val="sdtContentLocked"/>
            <w:placeholder>
              <w:docPart w:val="E97188CB8585435C951CAFE458C934E1"/>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Asset_x0020_Owner[1]/ns3:UserInfo[1]/ns3:DisplayName[1]" w:storeItemID="{BDE440EA-171D-4105-A2C9-43FF0C4CC674}"/>
            <w:text/>
          </w:sdtPr>
          <w:sdtEndPr/>
          <w:sdtContent>
            <w:tc>
              <w:tcPr>
                <w:tcW w:w="8221" w:type="dxa"/>
              </w:tcPr>
              <w:p w14:paraId="797CE423" w14:textId="328DCAE2" w:rsidR="004C53F7" w:rsidRPr="00C10ADD" w:rsidRDefault="009A4149" w:rsidP="00614FA0">
                <w:pPr>
                  <w:spacing w:before="20" w:after="20"/>
                  <w:cnfStyle w:val="000000010000" w:firstRow="0" w:lastRow="0" w:firstColumn="0" w:lastColumn="0" w:oddVBand="0" w:evenVBand="0" w:oddHBand="0" w:evenHBand="1" w:firstRowFirstColumn="0" w:firstRowLastColumn="0" w:lastRowFirstColumn="0" w:lastRowLastColumn="0"/>
                </w:pPr>
                <w:r>
                  <w:t>Perez, Alonso</w:t>
                </w:r>
              </w:p>
            </w:tc>
          </w:sdtContent>
        </w:sdt>
      </w:tr>
      <w:tr w:rsidR="004C53F7" w:rsidRPr="00C10ADD" w14:paraId="0B214AC9" w14:textId="77777777" w:rsidTr="002E64FA">
        <w:tblPrEx>
          <w:tblCellMar>
            <w:left w:w="57" w:type="dxa"/>
            <w:right w:w="28" w:type="dxa"/>
          </w:tblCellMar>
        </w:tblPrEx>
        <w:trPr>
          <w:gridAfter w:val="1"/>
          <w:cnfStyle w:val="000000100000" w:firstRow="0" w:lastRow="0" w:firstColumn="0" w:lastColumn="0" w:oddVBand="0" w:evenVBand="0" w:oddHBand="1" w:evenHBand="0"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57034EBD" w14:textId="77777777" w:rsidR="004C53F7" w:rsidRPr="003D37C0" w:rsidRDefault="004C53F7" w:rsidP="004C53F7">
            <w:pPr>
              <w:pStyle w:val="FJBreakoutboxHeadline"/>
              <w:rPr>
                <w:b/>
              </w:rPr>
            </w:pPr>
            <w:r w:rsidRPr="003D37C0">
              <w:rPr>
                <w:b/>
              </w:rPr>
              <w:t>Manager</w:t>
            </w:r>
          </w:p>
        </w:tc>
        <w:sdt>
          <w:sdtPr>
            <w:alias w:val="Asset Manager"/>
            <w:tag w:val="Asset_x0020_Manager"/>
            <w:id w:val="201520737"/>
            <w:lock w:val="sdtContentLocked"/>
            <w:placeholder>
              <w:docPart w:val="4E5D2F7180A04857B097FC3B28C9214F"/>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Asset_x0020_Manager[1]/ns3:UserInfo[1]/ns3:DisplayName[1]" w:storeItemID="{BDE440EA-171D-4105-A2C9-43FF0C4CC674}"/>
            <w:text/>
          </w:sdtPr>
          <w:sdtEndPr/>
          <w:sdtContent>
            <w:tc>
              <w:tcPr>
                <w:tcW w:w="8221" w:type="dxa"/>
              </w:tcPr>
              <w:p w14:paraId="34F08B6B" w14:textId="5EF3447A" w:rsidR="004C53F7" w:rsidRPr="00C10ADD" w:rsidRDefault="00365C8A" w:rsidP="00614FA0">
                <w:pPr>
                  <w:spacing w:before="20" w:after="20"/>
                  <w:cnfStyle w:val="000000100000" w:firstRow="0" w:lastRow="0" w:firstColumn="0" w:lastColumn="0" w:oddVBand="0" w:evenVBand="0" w:oddHBand="1" w:evenHBand="0" w:firstRowFirstColumn="0" w:firstRowLastColumn="0" w:lastRowFirstColumn="0" w:lastRowLastColumn="0"/>
                </w:pPr>
                <w:r>
                  <w:t>Ubhe, Sachin</w:t>
                </w:r>
              </w:p>
            </w:tc>
          </w:sdtContent>
        </w:sdt>
      </w:tr>
      <w:tr w:rsidR="004C53F7" w:rsidRPr="00C10ADD" w14:paraId="41F4761C" w14:textId="77777777" w:rsidTr="002E64FA">
        <w:tblPrEx>
          <w:tblCellMar>
            <w:left w:w="57" w:type="dxa"/>
            <w:right w:w="28" w:type="dxa"/>
          </w:tblCellMar>
        </w:tblPrEx>
        <w:trPr>
          <w:gridAfter w:val="1"/>
          <w:cnfStyle w:val="000000010000" w:firstRow="0" w:lastRow="0" w:firstColumn="0" w:lastColumn="0" w:oddVBand="0" w:evenVBand="0" w:oddHBand="0" w:evenHBand="1"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173EBC5E" w14:textId="77777777" w:rsidR="004C53F7" w:rsidRPr="003D37C0" w:rsidRDefault="004C53F7" w:rsidP="004C53F7">
            <w:pPr>
              <w:pStyle w:val="FJBreakoutboxHeadline"/>
              <w:rPr>
                <w:b/>
              </w:rPr>
            </w:pPr>
            <w:r w:rsidRPr="003D37C0">
              <w:rPr>
                <w:b/>
              </w:rPr>
              <w:t>Version</w:t>
            </w:r>
          </w:p>
        </w:tc>
        <w:sdt>
          <w:sdtPr>
            <w:alias w:val="Asset Version"/>
            <w:tag w:val="Asset_x0020_Version"/>
            <w:id w:val="-814329467"/>
            <w:lock w:val="sdtLocked"/>
            <w:placeholder>
              <w:docPart w:val="626216C9EA5645919FDDD42AF4689039"/>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Asset_x0020_Version[1]" w:storeItemID="{BDE440EA-171D-4105-A2C9-43FF0C4CC674}"/>
            <w:text/>
          </w:sdtPr>
          <w:sdtEndPr/>
          <w:sdtContent>
            <w:tc>
              <w:tcPr>
                <w:tcW w:w="8221" w:type="dxa"/>
              </w:tcPr>
              <w:p w14:paraId="5CCD103A" w14:textId="75809DDF" w:rsidR="004C53F7" w:rsidRPr="00C10ADD" w:rsidRDefault="009A4149" w:rsidP="00614FA0">
                <w:pPr>
                  <w:spacing w:before="20" w:after="20"/>
                  <w:cnfStyle w:val="000000010000" w:firstRow="0" w:lastRow="0" w:firstColumn="0" w:lastColumn="0" w:oddVBand="0" w:evenVBand="0" w:oddHBand="0" w:evenHBand="1" w:firstRowFirstColumn="0" w:firstRowLastColumn="0" w:lastRowFirstColumn="0" w:lastRowLastColumn="0"/>
                </w:pPr>
                <w:r>
                  <w:t>1.0</w:t>
                </w:r>
              </w:p>
            </w:tc>
          </w:sdtContent>
        </w:sdt>
      </w:tr>
      <w:tr w:rsidR="00471D48" w:rsidRPr="00C10ADD" w14:paraId="0E39C3C2" w14:textId="77777777" w:rsidTr="002E64FA">
        <w:tblPrEx>
          <w:tblCellMar>
            <w:left w:w="57" w:type="dxa"/>
            <w:right w:w="28" w:type="dxa"/>
          </w:tblCellMar>
        </w:tblPrEx>
        <w:trPr>
          <w:gridAfter w:val="1"/>
          <w:cnfStyle w:val="000000100000" w:firstRow="0" w:lastRow="0" w:firstColumn="0" w:lastColumn="0" w:oddVBand="0" w:evenVBand="0" w:oddHBand="1" w:evenHBand="0"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5A63DF5F" w14:textId="77777777" w:rsidR="00471D48" w:rsidRPr="003D37C0" w:rsidRDefault="00471D48" w:rsidP="004C53F7">
            <w:pPr>
              <w:pStyle w:val="FJBreakoutboxHeadline"/>
              <w:rPr>
                <w:b/>
              </w:rPr>
            </w:pPr>
            <w:r w:rsidRPr="003D37C0">
              <w:rPr>
                <w:b/>
              </w:rPr>
              <w:t>Scope</w:t>
            </w:r>
          </w:p>
        </w:tc>
        <w:sdt>
          <w:sdtPr>
            <w:alias w:val="Scope"/>
            <w:tag w:val="Applicability_x0020_Type"/>
            <w:id w:val="-32659957"/>
            <w:lock w:val="sdtLocked"/>
            <w:placeholder>
              <w:docPart w:val="31002D679FF143648CD2D05AE63E45E2"/>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4:Applicability_x0020_Type[1]" w:storeItemID="{BDE440EA-171D-4105-A2C9-43FF0C4CC674}"/>
            <w:dropDownList w:lastValue="International and GDC">
              <w:listItem w:value="[Scope]"/>
            </w:dropDownList>
          </w:sdtPr>
          <w:sdtEndPr/>
          <w:sdtContent>
            <w:tc>
              <w:tcPr>
                <w:tcW w:w="8221" w:type="dxa"/>
              </w:tcPr>
              <w:p w14:paraId="447D1920" w14:textId="2B3DC434" w:rsidR="00471D48" w:rsidRDefault="0001796A" w:rsidP="00614FA0">
                <w:pPr>
                  <w:spacing w:before="20" w:after="20"/>
                  <w:cnfStyle w:val="000000100000" w:firstRow="0" w:lastRow="0" w:firstColumn="0" w:lastColumn="0" w:oddVBand="0" w:evenVBand="0" w:oddHBand="1" w:evenHBand="0" w:firstRowFirstColumn="0" w:firstRowLastColumn="0" w:lastRowFirstColumn="0" w:lastRowLastColumn="0"/>
                </w:pPr>
                <w:r>
                  <w:t>International and GDC</w:t>
                </w:r>
              </w:p>
            </w:tc>
          </w:sdtContent>
        </w:sdt>
      </w:tr>
      <w:tr w:rsidR="004C53F7" w:rsidRPr="00C10ADD" w14:paraId="1406B112" w14:textId="77777777" w:rsidTr="002E64FA">
        <w:tblPrEx>
          <w:tblCellMar>
            <w:left w:w="57" w:type="dxa"/>
            <w:right w:w="28" w:type="dxa"/>
          </w:tblCellMar>
        </w:tblPrEx>
        <w:trPr>
          <w:gridAfter w:val="1"/>
          <w:cnfStyle w:val="000000010000" w:firstRow="0" w:lastRow="0" w:firstColumn="0" w:lastColumn="0" w:oddVBand="0" w:evenVBand="0" w:oddHBand="0" w:evenHBand="1"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5917A8DD" w14:textId="77777777" w:rsidR="004C53F7" w:rsidRPr="003D37C0" w:rsidRDefault="004C53F7" w:rsidP="004C53F7">
            <w:pPr>
              <w:pStyle w:val="FJBreakoutboxHeadline"/>
              <w:rPr>
                <w:b/>
              </w:rPr>
            </w:pPr>
            <w:r w:rsidRPr="003D37C0">
              <w:rPr>
                <w:b/>
              </w:rPr>
              <w:t>Effective date</w:t>
            </w:r>
          </w:p>
        </w:tc>
        <w:sdt>
          <w:sdtPr>
            <w:alias w:val="Issue Date"/>
            <w:tag w:val="Issue_x0020_Date0"/>
            <w:id w:val="580641735"/>
            <w:lock w:val="sdtLocked"/>
            <w:placeholder>
              <w:docPart w:val="AF12D57DF86C43C49250EDBEDA9AEBE1"/>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Issue_x0020_Date[1]" w:storeItemID="{BDE440EA-171D-4105-A2C9-43FF0C4CC674}"/>
            <w:date w:fullDate="2021-12-07T05:30:00Z">
              <w:dateFormat w:val="dd/MM/yyyy"/>
              <w:lid w:val="en-GB"/>
              <w:storeMappedDataAs w:val="dateTime"/>
              <w:calendar w:val="gregorian"/>
            </w:date>
          </w:sdtPr>
          <w:sdtEndPr/>
          <w:sdtContent>
            <w:tc>
              <w:tcPr>
                <w:tcW w:w="8221" w:type="dxa"/>
              </w:tcPr>
              <w:p w14:paraId="7BB619BF" w14:textId="06CCB2A9" w:rsidR="004C53F7" w:rsidRPr="00C10ADD" w:rsidRDefault="00365C8A" w:rsidP="00614FA0">
                <w:pPr>
                  <w:spacing w:before="20" w:after="20"/>
                  <w:cnfStyle w:val="000000010000" w:firstRow="0" w:lastRow="0" w:firstColumn="0" w:lastColumn="0" w:oddVBand="0" w:evenVBand="0" w:oddHBand="0" w:evenHBand="1" w:firstRowFirstColumn="0" w:firstRowLastColumn="0" w:lastRowFirstColumn="0" w:lastRowLastColumn="0"/>
                </w:pPr>
                <w:r>
                  <w:t>07/12/2021</w:t>
                </w:r>
              </w:p>
            </w:tc>
          </w:sdtContent>
        </w:sdt>
      </w:tr>
      <w:tr w:rsidR="004C53F7" w:rsidRPr="00C10ADD" w14:paraId="48D70105" w14:textId="77777777" w:rsidTr="002E64FA">
        <w:tblPrEx>
          <w:tblCellMar>
            <w:left w:w="57" w:type="dxa"/>
            <w:right w:w="28" w:type="dxa"/>
          </w:tblCellMar>
        </w:tblPrEx>
        <w:trPr>
          <w:gridAfter w:val="1"/>
          <w:cnfStyle w:val="000000100000" w:firstRow="0" w:lastRow="0" w:firstColumn="0" w:lastColumn="0" w:oddVBand="0" w:evenVBand="0" w:oddHBand="1" w:evenHBand="0"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5FC3BC9B" w14:textId="77777777" w:rsidR="004C53F7" w:rsidRPr="003D37C0" w:rsidRDefault="004C53F7" w:rsidP="004C53F7">
            <w:pPr>
              <w:pStyle w:val="FJBreakoutboxHeadline"/>
              <w:rPr>
                <w:b/>
              </w:rPr>
            </w:pPr>
            <w:r w:rsidRPr="003D37C0">
              <w:rPr>
                <w:b/>
              </w:rPr>
              <w:t>Last review date</w:t>
            </w:r>
          </w:p>
        </w:tc>
        <w:sdt>
          <w:sdtPr>
            <w:alias w:val="Last Review Date"/>
            <w:tag w:val="Last_x0020_Review_x0020_Date"/>
            <w:id w:val="-1323435221"/>
            <w:lock w:val="sdtLocked"/>
            <w:placeholder>
              <w:docPart w:val="2C3727A13BD647EFBBFC9581AD2EFAD4"/>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Last_x0020_Review_x0020_Date[1]" w:storeItemID="{BDE440EA-171D-4105-A2C9-43FF0C4CC674}"/>
            <w:date w:fullDate="2025-12-15T05:30:00Z">
              <w:dateFormat w:val="dd/MM/yyyy"/>
              <w:lid w:val="en-GB"/>
              <w:storeMappedDataAs w:val="dateTime"/>
              <w:calendar w:val="gregorian"/>
            </w:date>
          </w:sdtPr>
          <w:sdtEndPr/>
          <w:sdtContent>
            <w:tc>
              <w:tcPr>
                <w:tcW w:w="8221" w:type="dxa"/>
              </w:tcPr>
              <w:p w14:paraId="73276192" w14:textId="383F4DBA" w:rsidR="004C53F7" w:rsidRPr="00C10ADD" w:rsidRDefault="009A4149" w:rsidP="00614FA0">
                <w:pPr>
                  <w:spacing w:before="20" w:after="20"/>
                  <w:cnfStyle w:val="000000100000" w:firstRow="0" w:lastRow="0" w:firstColumn="0" w:lastColumn="0" w:oddVBand="0" w:evenVBand="0" w:oddHBand="1" w:evenHBand="0" w:firstRowFirstColumn="0" w:firstRowLastColumn="0" w:lastRowFirstColumn="0" w:lastRowLastColumn="0"/>
                </w:pPr>
                <w:r>
                  <w:t>15/12/2025</w:t>
                </w:r>
              </w:p>
            </w:tc>
          </w:sdtContent>
        </w:sdt>
      </w:tr>
      <w:tr w:rsidR="004C53F7" w14:paraId="0F1F7DA0" w14:textId="77777777" w:rsidTr="002E64FA">
        <w:tblPrEx>
          <w:tblCellMar>
            <w:left w:w="57" w:type="dxa"/>
            <w:right w:w="28" w:type="dxa"/>
          </w:tblCellMar>
        </w:tblPrEx>
        <w:trPr>
          <w:gridAfter w:val="1"/>
          <w:cnfStyle w:val="000000010000" w:firstRow="0" w:lastRow="0" w:firstColumn="0" w:lastColumn="0" w:oddVBand="0" w:evenVBand="0" w:oddHBand="0" w:evenHBand="1"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7B4EF4B4" w14:textId="77777777" w:rsidR="004C53F7" w:rsidRPr="003D37C0" w:rsidRDefault="004C53F7" w:rsidP="004C53F7">
            <w:pPr>
              <w:pStyle w:val="FJBreakoutboxHeadline"/>
              <w:rPr>
                <w:b/>
              </w:rPr>
            </w:pPr>
            <w:r w:rsidRPr="003D37C0">
              <w:rPr>
                <w:b/>
              </w:rPr>
              <w:t>Asset status</w:t>
            </w:r>
          </w:p>
        </w:tc>
        <w:sdt>
          <w:sdtPr>
            <w:alias w:val="Asset Status"/>
            <w:tag w:val="Asset_x0020_Status"/>
            <w:id w:val="2060588181"/>
            <w:lock w:val="sdtLocked"/>
            <w:placeholder>
              <w:docPart w:val="9A59D6EA3FF04BE3A117E3588FA6B54B"/>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Asset_x0020_Status[1]" w:storeItemID="{BDE440EA-171D-4105-A2C9-43FF0C4CC674}"/>
            <w:dropDownList w:lastValue="Approved">
              <w:listItem w:value="[Asset Status]"/>
            </w:dropDownList>
          </w:sdtPr>
          <w:sdtEndPr/>
          <w:sdtContent>
            <w:tc>
              <w:tcPr>
                <w:tcW w:w="8221" w:type="dxa"/>
              </w:tcPr>
              <w:p w14:paraId="1F0EA011" w14:textId="58E805FC" w:rsidR="004C53F7" w:rsidRDefault="009A4149" w:rsidP="00614FA0">
                <w:pPr>
                  <w:spacing w:before="20" w:after="20"/>
                  <w:cnfStyle w:val="000000010000" w:firstRow="0" w:lastRow="0" w:firstColumn="0" w:lastColumn="0" w:oddVBand="0" w:evenVBand="0" w:oddHBand="0" w:evenHBand="1" w:firstRowFirstColumn="0" w:firstRowLastColumn="0" w:lastRowFirstColumn="0" w:lastRowLastColumn="0"/>
                </w:pPr>
                <w:r>
                  <w:t>Approved</w:t>
                </w:r>
              </w:p>
            </w:tc>
          </w:sdtContent>
        </w:sdt>
      </w:tr>
      <w:tr w:rsidR="004C53F7" w14:paraId="7666E2F7" w14:textId="77777777" w:rsidTr="002E64FA">
        <w:tblPrEx>
          <w:tblCellMar>
            <w:left w:w="57" w:type="dxa"/>
            <w:right w:w="28" w:type="dxa"/>
          </w:tblCellMar>
        </w:tblPrEx>
        <w:trPr>
          <w:gridAfter w:val="1"/>
          <w:cnfStyle w:val="000000100000" w:firstRow="0" w:lastRow="0" w:firstColumn="0" w:lastColumn="0" w:oddVBand="0" w:evenVBand="0" w:oddHBand="1" w:evenHBand="0" w:firstRowFirstColumn="0" w:firstRowLastColumn="0" w:lastRowFirstColumn="0" w:lastRowLastColumn="0"/>
          <w:wAfter w:w="79" w:type="dxa"/>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4623279C" w14:textId="77777777" w:rsidR="004C53F7" w:rsidRPr="003D37C0" w:rsidRDefault="004C53F7" w:rsidP="003D37C0">
            <w:pPr>
              <w:pStyle w:val="FJBreakoutboxHeadline"/>
              <w:rPr>
                <w:b/>
              </w:rPr>
            </w:pPr>
            <w:r w:rsidRPr="003D37C0">
              <w:rPr>
                <w:b/>
              </w:rPr>
              <w:t>Approved by</w:t>
            </w:r>
          </w:p>
        </w:tc>
        <w:tc>
          <w:tcPr>
            <w:tcW w:w="8221" w:type="dxa"/>
          </w:tcPr>
          <w:p w14:paraId="4DB36642" w14:textId="71A4A4E0" w:rsidR="004C53F7" w:rsidRDefault="009A4149" w:rsidP="002C3A6C">
            <w:pPr>
              <w:pStyle w:val="FJBody"/>
              <w:cnfStyle w:val="000000100000" w:firstRow="0" w:lastRow="0" w:firstColumn="0" w:lastColumn="0" w:oddVBand="0" w:evenVBand="0" w:oddHBand="1" w:evenHBand="0" w:firstRowFirstColumn="0" w:firstRowLastColumn="0" w:lastRowFirstColumn="0" w:lastRowLastColumn="0"/>
            </w:pPr>
            <w:r>
              <w:t>Owner</w:t>
            </w:r>
          </w:p>
        </w:tc>
      </w:tr>
      <w:tr w:rsidR="00354EE3" w:rsidRPr="001E71CB" w14:paraId="71F0B142" w14:textId="77777777" w:rsidTr="002E64FA">
        <w:tblPrEx>
          <w:tblCellMar>
            <w:left w:w="57" w:type="dxa"/>
          </w:tblCellMar>
        </w:tblPrEx>
        <w:trPr>
          <w:cnfStyle w:val="000000010000" w:firstRow="0" w:lastRow="0" w:firstColumn="0" w:lastColumn="0" w:oddVBand="0" w:evenVBand="0" w:oddHBand="0" w:evenHBand="1" w:firstRowFirstColumn="0" w:firstRowLastColumn="0" w:lastRowFirstColumn="0" w:lastRowLastColumn="0"/>
          <w:trHeight w:hRule="exact" w:val="170"/>
        </w:trPr>
        <w:tc>
          <w:tcPr>
            <w:cnfStyle w:val="001000000000" w:firstRow="0" w:lastRow="0" w:firstColumn="1" w:lastColumn="0" w:oddVBand="0" w:evenVBand="0" w:oddHBand="0" w:evenHBand="0" w:firstRowFirstColumn="0" w:firstRowLastColumn="0" w:lastRowFirstColumn="0" w:lastRowLastColumn="0"/>
            <w:tcW w:w="10422" w:type="dxa"/>
            <w:gridSpan w:val="3"/>
            <w:tcBorders>
              <w:top w:val="nil"/>
              <w:left w:val="nil"/>
              <w:bottom w:val="nil"/>
              <w:right w:val="nil"/>
            </w:tcBorders>
            <w:shd w:val="clear" w:color="auto" w:fill="auto"/>
          </w:tcPr>
          <w:p w14:paraId="641E1AA2" w14:textId="77777777" w:rsidR="00354EE3" w:rsidRPr="001E71CB" w:rsidRDefault="00354EE3" w:rsidP="001E71CB">
            <w:pPr>
              <w:pStyle w:val="NoSpacing"/>
              <w:rPr>
                <w:sz w:val="10"/>
                <w:szCs w:val="12"/>
              </w:rPr>
            </w:pPr>
          </w:p>
        </w:tc>
      </w:tr>
    </w:tbl>
    <w:tbl>
      <w:tblPr>
        <w:tblStyle w:val="Fujitsustandard1"/>
        <w:tblW w:w="4964" w:type="pct"/>
        <w:tblLayout w:type="fixed"/>
        <w:tblLook w:val="04A0" w:firstRow="1" w:lastRow="0" w:firstColumn="1" w:lastColumn="0" w:noHBand="0" w:noVBand="1"/>
      </w:tblPr>
      <w:tblGrid>
        <w:gridCol w:w="1184"/>
        <w:gridCol w:w="1651"/>
        <w:gridCol w:w="1560"/>
        <w:gridCol w:w="5952"/>
      </w:tblGrid>
      <w:tr w:rsidR="002E64FA" w:rsidRPr="00C10ADD" w14:paraId="35A90D0A" w14:textId="77777777" w:rsidTr="00520746">
        <w:trPr>
          <w:cnfStyle w:val="100000000000" w:firstRow="1" w:lastRow="0" w:firstColumn="0" w:lastColumn="0" w:oddVBand="0" w:evenVBand="0" w:oddHBand="0" w:evenHBand="0" w:firstRowFirstColumn="0" w:firstRowLastColumn="0" w:lastRowFirstColumn="0" w:lastRowLastColumn="0"/>
          <w:trHeight w:val="283"/>
        </w:trPr>
        <w:tc>
          <w:tcPr>
            <w:tcW w:w="10347" w:type="dxa"/>
            <w:gridSpan w:val="4"/>
          </w:tcPr>
          <w:p w14:paraId="7FECACAB" w14:textId="77777777" w:rsidR="002E64FA" w:rsidRPr="003D37C0" w:rsidRDefault="002E64FA" w:rsidP="00144017">
            <w:pPr>
              <w:pStyle w:val="FJHeadlinewhite"/>
              <w:rPr>
                <w:b w:val="0"/>
              </w:rPr>
            </w:pPr>
            <w:r w:rsidRPr="003D37C0">
              <w:t>Version history</w:t>
            </w:r>
          </w:p>
        </w:tc>
      </w:tr>
      <w:tr w:rsidR="002E64FA" w:rsidRPr="00C10ADD" w14:paraId="6445A84C" w14:textId="77777777" w:rsidTr="00520746">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1184" w:type="dxa"/>
          </w:tcPr>
          <w:p w14:paraId="31660848" w14:textId="77777777" w:rsidR="002E64FA" w:rsidRPr="00C10ADD" w:rsidRDefault="002E64FA" w:rsidP="00144017">
            <w:pPr>
              <w:pStyle w:val="FJBreakoutboxHeadline"/>
            </w:pPr>
            <w:r w:rsidRPr="00C10ADD">
              <w:t>Version</w:t>
            </w:r>
          </w:p>
        </w:tc>
        <w:tc>
          <w:tcPr>
            <w:tcW w:w="1651" w:type="dxa"/>
          </w:tcPr>
          <w:p w14:paraId="32588F38" w14:textId="77777777" w:rsidR="002E64FA" w:rsidRPr="00C10ADD" w:rsidRDefault="002E64FA" w:rsidP="00144017">
            <w:pPr>
              <w:pStyle w:val="FJBreakoutboxHeadline"/>
            </w:pPr>
            <w:r w:rsidRPr="00C10ADD">
              <w:t>Date</w:t>
            </w:r>
          </w:p>
        </w:tc>
        <w:tc>
          <w:tcPr>
            <w:tcW w:w="1560" w:type="dxa"/>
          </w:tcPr>
          <w:p w14:paraId="0A7B21C0" w14:textId="77777777" w:rsidR="002E64FA" w:rsidRPr="00C10ADD" w:rsidRDefault="002E64FA" w:rsidP="00144017">
            <w:pPr>
              <w:pStyle w:val="FJBreakoutboxHeadline"/>
            </w:pPr>
            <w:r w:rsidRPr="00C10ADD">
              <w:t>Author</w:t>
            </w:r>
          </w:p>
        </w:tc>
        <w:tc>
          <w:tcPr>
            <w:tcW w:w="5952" w:type="dxa"/>
          </w:tcPr>
          <w:p w14:paraId="30CA8463" w14:textId="77777777" w:rsidR="002E64FA" w:rsidRPr="00C10ADD" w:rsidRDefault="002E64FA" w:rsidP="00144017">
            <w:pPr>
              <w:pStyle w:val="FJBreakoutboxHeadline"/>
            </w:pPr>
            <w:r w:rsidRPr="00C10ADD">
              <w:t>Changes</w:t>
            </w:r>
          </w:p>
        </w:tc>
      </w:tr>
      <w:tr w:rsidR="002E64FA" w:rsidRPr="00C10ADD" w14:paraId="721B9119" w14:textId="77777777" w:rsidTr="00520746">
        <w:tblPrEx>
          <w:tblCellMar>
            <w:left w:w="57" w:type="dxa"/>
          </w:tblCellMar>
        </w:tblPrEx>
        <w:trPr>
          <w:cnfStyle w:val="000000010000" w:firstRow="0" w:lastRow="0" w:firstColumn="0" w:lastColumn="0" w:oddVBand="0" w:evenVBand="0" w:oddHBand="0" w:evenHBand="1" w:firstRowFirstColumn="0" w:firstRowLastColumn="0" w:lastRowFirstColumn="0" w:lastRowLastColumn="0"/>
          <w:trHeight w:val="380"/>
        </w:trPr>
        <w:tc>
          <w:tcPr>
            <w:tcW w:w="1184" w:type="dxa"/>
          </w:tcPr>
          <w:p w14:paraId="5F565FBF" w14:textId="3691B14B" w:rsidR="002E64FA" w:rsidRPr="00C10ADD" w:rsidRDefault="009A4149" w:rsidP="00144017">
            <w:pPr>
              <w:pStyle w:val="FJBody"/>
              <w:spacing w:before="20" w:after="20"/>
            </w:pPr>
            <w:r>
              <w:t>1.0</w:t>
            </w:r>
          </w:p>
        </w:tc>
        <w:tc>
          <w:tcPr>
            <w:tcW w:w="1651" w:type="dxa"/>
          </w:tcPr>
          <w:p w14:paraId="0FA4110F" w14:textId="55169046" w:rsidR="002E64FA" w:rsidRPr="00C10ADD" w:rsidRDefault="009A4149" w:rsidP="00144017">
            <w:pPr>
              <w:pStyle w:val="FJBody"/>
              <w:spacing w:before="20" w:after="20"/>
              <w:ind w:left="0"/>
            </w:pPr>
            <w:r>
              <w:t>08/12/2021</w:t>
            </w:r>
          </w:p>
        </w:tc>
        <w:tc>
          <w:tcPr>
            <w:tcW w:w="1560" w:type="dxa"/>
          </w:tcPr>
          <w:p w14:paraId="242F2ACB" w14:textId="4AFF5383" w:rsidR="002E64FA" w:rsidRPr="00C10ADD" w:rsidRDefault="009A4149" w:rsidP="00144017">
            <w:pPr>
              <w:pStyle w:val="FJBody"/>
              <w:spacing w:before="20" w:after="20"/>
            </w:pPr>
            <w:r>
              <w:t>Owner</w:t>
            </w:r>
            <w:r w:rsidR="002E64FA" w:rsidRPr="00C10ADD">
              <w:fldChar w:fldCharType="begin"/>
            </w:r>
            <w:r w:rsidR="002E64FA" w:rsidRPr="00C10ADD">
              <w:instrText xml:space="preserve"> LASTSAVEDBY  \* Lower  \* MERGEFORMAT </w:instrText>
            </w:r>
            <w:r w:rsidR="002E64FA" w:rsidRPr="00C10ADD">
              <w:fldChar w:fldCharType="end"/>
            </w:r>
            <w:r w:rsidR="002E64FA" w:rsidRPr="00C10ADD">
              <w:fldChar w:fldCharType="begin"/>
            </w:r>
            <w:r w:rsidR="002E64FA" w:rsidRPr="00C10ADD">
              <w:instrText xml:space="preserve"> LASTSAVEDBY   \* MERGEFORMAT </w:instrText>
            </w:r>
            <w:r w:rsidR="002E64FA" w:rsidRPr="00C10ADD">
              <w:fldChar w:fldCharType="end"/>
            </w:r>
          </w:p>
        </w:tc>
        <w:tc>
          <w:tcPr>
            <w:tcW w:w="5952" w:type="dxa"/>
          </w:tcPr>
          <w:p w14:paraId="40896604" w14:textId="65ADEC48" w:rsidR="002E64FA" w:rsidRPr="00C10ADD" w:rsidRDefault="00B44465" w:rsidP="00144017">
            <w:pPr>
              <w:pStyle w:val="FJBody"/>
              <w:spacing w:before="20" w:after="20"/>
            </w:pPr>
            <w:r>
              <w:t>First publication in GDSL</w:t>
            </w:r>
          </w:p>
        </w:tc>
      </w:tr>
      <w:tr w:rsidR="002E64FA" w:rsidRPr="00C10ADD" w14:paraId="4F5530E6" w14:textId="77777777" w:rsidTr="00520746">
        <w:tblPrEx>
          <w:tblCellMar>
            <w:left w:w="57" w:type="dxa"/>
          </w:tblCellMar>
        </w:tblPrEx>
        <w:trPr>
          <w:cnfStyle w:val="000000100000" w:firstRow="0" w:lastRow="0" w:firstColumn="0" w:lastColumn="0" w:oddVBand="0" w:evenVBand="0" w:oddHBand="1" w:evenHBand="0" w:firstRowFirstColumn="0" w:firstRowLastColumn="0" w:lastRowFirstColumn="0" w:lastRowLastColumn="0"/>
          <w:trHeight w:val="380"/>
        </w:trPr>
        <w:tc>
          <w:tcPr>
            <w:tcW w:w="1184" w:type="dxa"/>
          </w:tcPr>
          <w:p w14:paraId="269A70A2" w14:textId="77777777" w:rsidR="002E64FA" w:rsidRPr="00C10ADD" w:rsidRDefault="002E64FA" w:rsidP="00144017">
            <w:pPr>
              <w:pStyle w:val="FJBody"/>
              <w:spacing w:before="20" w:after="20"/>
            </w:pPr>
          </w:p>
        </w:tc>
        <w:sdt>
          <w:sdtPr>
            <w:id w:val="898474817"/>
            <w:placeholder>
              <w:docPart w:val="E9C3643CC55E41E99E50126919588793"/>
            </w:placeholder>
            <w:temporary/>
            <w:showingPlcHdr/>
            <w:date>
              <w:dateFormat w:val="dd/MM/yyyy"/>
              <w:lid w:val="en-GB"/>
              <w:storeMappedDataAs w:val="dateTime"/>
              <w:calendar w:val="gregorian"/>
            </w:date>
          </w:sdtPr>
          <w:sdtEndPr/>
          <w:sdtContent>
            <w:tc>
              <w:tcPr>
                <w:tcW w:w="1651" w:type="dxa"/>
              </w:tcPr>
              <w:p w14:paraId="0DDFB6C5" w14:textId="26B8D82F" w:rsidR="002E64FA" w:rsidRPr="00C10ADD" w:rsidRDefault="00552FA2" w:rsidP="003D37C0">
                <w:pPr>
                  <w:pStyle w:val="FJBody"/>
                  <w:spacing w:before="20" w:after="20"/>
                  <w:ind w:left="0"/>
                </w:pPr>
                <w:r>
                  <w:t>E</w:t>
                </w:r>
                <w:r w:rsidR="002E64FA" w:rsidRPr="00C10ADD">
                  <w:rPr>
                    <w:rStyle w:val="PlaceholderText"/>
                  </w:rPr>
                  <w:t>nter date</w:t>
                </w:r>
              </w:p>
            </w:tc>
          </w:sdtContent>
        </w:sdt>
        <w:tc>
          <w:tcPr>
            <w:tcW w:w="1560" w:type="dxa"/>
          </w:tcPr>
          <w:p w14:paraId="5A7354B8" w14:textId="77777777" w:rsidR="002E64FA" w:rsidRPr="00C10ADD" w:rsidRDefault="002E64FA" w:rsidP="00144017">
            <w:pPr>
              <w:pStyle w:val="FJBody"/>
              <w:spacing w:before="20" w:after="20"/>
            </w:pPr>
          </w:p>
        </w:tc>
        <w:tc>
          <w:tcPr>
            <w:tcW w:w="5952" w:type="dxa"/>
          </w:tcPr>
          <w:p w14:paraId="1585F6AE" w14:textId="77777777" w:rsidR="002E64FA" w:rsidRPr="00C10ADD" w:rsidRDefault="002E64FA" w:rsidP="00144017">
            <w:pPr>
              <w:pStyle w:val="FJBody"/>
              <w:spacing w:before="20" w:after="20"/>
            </w:pPr>
            <w:r w:rsidRPr="00C10ADD">
              <w:fldChar w:fldCharType="begin"/>
            </w:r>
            <w:r w:rsidRPr="00C10ADD">
              <w:instrText xml:space="preserve"> MACROBUTTON  AcceptAllChangesInDoc "[List changes here]" </w:instrText>
            </w:r>
            <w:r w:rsidRPr="00C10ADD">
              <w:fldChar w:fldCharType="end"/>
            </w:r>
          </w:p>
        </w:tc>
      </w:tr>
      <w:tr w:rsidR="002E64FA" w:rsidRPr="00C10ADD" w14:paraId="0EDCDCC6" w14:textId="77777777" w:rsidTr="00520746">
        <w:tblPrEx>
          <w:tblCellMar>
            <w:left w:w="57" w:type="dxa"/>
          </w:tblCellMar>
        </w:tblPrEx>
        <w:trPr>
          <w:cnfStyle w:val="000000010000" w:firstRow="0" w:lastRow="0" w:firstColumn="0" w:lastColumn="0" w:oddVBand="0" w:evenVBand="0" w:oddHBand="0" w:evenHBand="1" w:firstRowFirstColumn="0" w:firstRowLastColumn="0" w:lastRowFirstColumn="0" w:lastRowLastColumn="0"/>
          <w:trHeight w:val="380"/>
        </w:trPr>
        <w:tc>
          <w:tcPr>
            <w:tcW w:w="1184" w:type="dxa"/>
          </w:tcPr>
          <w:p w14:paraId="1241D088" w14:textId="77777777" w:rsidR="002E64FA" w:rsidRPr="00C10ADD" w:rsidRDefault="002E64FA" w:rsidP="00144017">
            <w:pPr>
              <w:pStyle w:val="FJBody"/>
              <w:spacing w:before="20" w:after="20"/>
            </w:pPr>
          </w:p>
        </w:tc>
        <w:sdt>
          <w:sdtPr>
            <w:id w:val="1543167841"/>
            <w:placeholder>
              <w:docPart w:val="9EFB43CF4F654154A9C6FA931BFA1E45"/>
            </w:placeholder>
            <w:temporary/>
            <w:showingPlcHdr/>
            <w:date>
              <w:dateFormat w:val="dd/MM/yyyy"/>
              <w:lid w:val="en-GB"/>
              <w:storeMappedDataAs w:val="dateTime"/>
              <w:calendar w:val="gregorian"/>
            </w:date>
          </w:sdtPr>
          <w:sdtEndPr/>
          <w:sdtContent>
            <w:tc>
              <w:tcPr>
                <w:tcW w:w="1651" w:type="dxa"/>
              </w:tcPr>
              <w:p w14:paraId="01E9B73E" w14:textId="13D96F52" w:rsidR="002E64FA" w:rsidRPr="00C10ADD" w:rsidRDefault="00552FA2" w:rsidP="003D37C0">
                <w:pPr>
                  <w:pStyle w:val="FJBody"/>
                  <w:spacing w:before="20" w:after="20"/>
                  <w:ind w:left="0"/>
                </w:pPr>
                <w:r>
                  <w:t>E</w:t>
                </w:r>
                <w:r w:rsidR="002E64FA" w:rsidRPr="00C10ADD">
                  <w:rPr>
                    <w:rStyle w:val="PlaceholderText"/>
                  </w:rPr>
                  <w:t>nter</w:t>
                </w:r>
                <w:r>
                  <w:rPr>
                    <w:rStyle w:val="PlaceholderText"/>
                  </w:rPr>
                  <w:t xml:space="preserve"> </w:t>
                </w:r>
                <w:r w:rsidR="002E64FA" w:rsidRPr="00C10ADD">
                  <w:rPr>
                    <w:rStyle w:val="PlaceholderText"/>
                  </w:rPr>
                  <w:t>date</w:t>
                </w:r>
              </w:p>
            </w:tc>
          </w:sdtContent>
        </w:sdt>
        <w:tc>
          <w:tcPr>
            <w:tcW w:w="1560" w:type="dxa"/>
          </w:tcPr>
          <w:p w14:paraId="7E278416" w14:textId="77777777" w:rsidR="002E64FA" w:rsidRPr="00C10ADD" w:rsidRDefault="002E64FA" w:rsidP="00144017">
            <w:pPr>
              <w:pStyle w:val="FJBody"/>
              <w:spacing w:before="20" w:after="20"/>
            </w:pPr>
          </w:p>
        </w:tc>
        <w:tc>
          <w:tcPr>
            <w:tcW w:w="5952" w:type="dxa"/>
          </w:tcPr>
          <w:p w14:paraId="4D033389" w14:textId="77777777" w:rsidR="002E64FA" w:rsidRPr="00C10ADD" w:rsidRDefault="002E64FA" w:rsidP="00144017">
            <w:pPr>
              <w:pStyle w:val="FJBody"/>
              <w:spacing w:before="20" w:after="20"/>
            </w:pPr>
            <w:r w:rsidRPr="00C10ADD">
              <w:fldChar w:fldCharType="begin"/>
            </w:r>
            <w:r w:rsidRPr="00C10ADD">
              <w:instrText xml:space="preserve"> MACROBUTTON  AcceptAllChangesInDoc "[List changes here]" </w:instrText>
            </w:r>
            <w:r w:rsidRPr="00C10ADD">
              <w:fldChar w:fldCharType="end"/>
            </w:r>
          </w:p>
        </w:tc>
      </w:tr>
    </w:tbl>
    <w:p w14:paraId="49C8F120" w14:textId="55B2FB22" w:rsidR="00481D60" w:rsidRDefault="00481D60" w:rsidP="00093C40">
      <w:pPr>
        <w:pStyle w:val="BlueExample"/>
      </w:pPr>
      <w:r>
        <w:br w:type="page"/>
      </w:r>
    </w:p>
    <w:tbl>
      <w:tblPr>
        <w:tblStyle w:val="FujitsuStandard3Breakoutbox"/>
        <w:tblW w:w="5000" w:type="pct"/>
        <w:tblLook w:val="04A0" w:firstRow="1" w:lastRow="0" w:firstColumn="1" w:lastColumn="0" w:noHBand="0" w:noVBand="1"/>
      </w:tblPr>
      <w:tblGrid>
        <w:gridCol w:w="10422"/>
      </w:tblGrid>
      <w:tr w:rsidR="006E40F7" w14:paraId="063333EE" w14:textId="77777777" w:rsidTr="003D37C0">
        <w:trPr>
          <w:cnfStyle w:val="100000000000" w:firstRow="1" w:lastRow="0" w:firstColumn="0" w:lastColumn="0" w:oddVBand="0" w:evenVBand="0" w:oddHBand="0" w:evenHBand="0" w:firstRowFirstColumn="0" w:firstRowLastColumn="0" w:lastRowFirstColumn="0" w:lastRowLastColumn="0"/>
          <w:trHeight w:val="283"/>
        </w:trPr>
        <w:tc>
          <w:tcPr>
            <w:tcW w:w="0" w:type="auto"/>
          </w:tcPr>
          <w:p w14:paraId="7B264508" w14:textId="77777777" w:rsidR="006E40F7" w:rsidRDefault="006E40F7" w:rsidP="00731A19">
            <w:pPr>
              <w:pStyle w:val="TOCHeading"/>
            </w:pPr>
            <w:r>
              <w:lastRenderedPageBreak/>
              <w:t xml:space="preserve">Table </w:t>
            </w:r>
            <w:r w:rsidRPr="00731A19">
              <w:t>of</w:t>
            </w:r>
            <w:r>
              <w:t xml:space="preserve"> Contents</w:t>
            </w:r>
          </w:p>
        </w:tc>
      </w:tr>
      <w:tr w:rsidR="006E40F7" w14:paraId="118C7829" w14:textId="77777777" w:rsidTr="00333A50">
        <w:tblPrEx>
          <w:tblCellMar>
            <w:left w:w="57" w:type="dxa"/>
          </w:tblCellMar>
        </w:tblPrEx>
        <w:trPr>
          <w:cnfStyle w:val="000000100000" w:firstRow="0" w:lastRow="0" w:firstColumn="0" w:lastColumn="0" w:oddVBand="0" w:evenVBand="0" w:oddHBand="1" w:evenHBand="0" w:firstRowFirstColumn="0" w:firstRowLastColumn="0" w:lastRowFirstColumn="0" w:lastRowLastColumn="0"/>
          <w:trHeight w:val="567"/>
        </w:trPr>
        <w:tc>
          <w:tcPr>
            <w:tcW w:w="0" w:type="auto"/>
          </w:tcPr>
          <w:sdt>
            <w:sdtPr>
              <w:rPr>
                <w:rFonts w:asciiTheme="minorHAnsi" w:eastAsiaTheme="minorHAnsi" w:hAnsiTheme="minorHAnsi" w:cstheme="minorBidi"/>
                <w:lang w:eastAsia="en-US"/>
              </w:rPr>
              <w:id w:val="1073241956"/>
              <w:docPartObj>
                <w:docPartGallery w:val="Table of Contents"/>
                <w:docPartUnique/>
              </w:docPartObj>
            </w:sdtPr>
            <w:sdtEndPr>
              <w:rPr>
                <w:rFonts w:asciiTheme="majorHAnsi" w:eastAsia="Times New Roman" w:hAnsiTheme="majorHAnsi" w:cs="Times New Roman"/>
                <w:noProof/>
                <w:lang w:eastAsia="de-DE"/>
              </w:rPr>
            </w:sdtEndPr>
            <w:sdtContent>
              <w:p w14:paraId="1D76029F" w14:textId="42BCCBF3" w:rsidR="00B45A54" w:rsidRDefault="006E40F7">
                <w:pPr>
                  <w:pStyle w:val="TOC1"/>
                  <w:rPr>
                    <w:rFonts w:asciiTheme="minorHAnsi" w:eastAsiaTheme="minorEastAsia" w:hAnsiTheme="minorHAnsi" w:cstheme="minorBidi"/>
                    <w:noProof/>
                    <w:lang w:val="en-US" w:eastAsia="ja-JP"/>
                  </w:rPr>
                </w:pPr>
                <w:r>
                  <w:fldChar w:fldCharType="begin"/>
                </w:r>
                <w:r>
                  <w:instrText xml:space="preserve"> TOC \o "1-3" \h \z \u </w:instrText>
                </w:r>
                <w:r>
                  <w:fldChar w:fldCharType="separate"/>
                </w:r>
                <w:hyperlink w:anchor="_Toc150350400" w:history="1">
                  <w:r w:rsidR="00B45A54" w:rsidRPr="00295CE0">
                    <w:rPr>
                      <w:rStyle w:val="Hyperlink"/>
                      <w:noProof/>
                    </w:rPr>
                    <w:t>1</w:t>
                  </w:r>
                  <w:r w:rsidR="00B45A54">
                    <w:rPr>
                      <w:rFonts w:asciiTheme="minorHAnsi" w:eastAsiaTheme="minorEastAsia" w:hAnsiTheme="minorHAnsi" w:cstheme="minorBidi"/>
                      <w:noProof/>
                      <w:lang w:val="en-US" w:eastAsia="ja-JP"/>
                    </w:rPr>
                    <w:tab/>
                  </w:r>
                  <w:r w:rsidR="00B45A54" w:rsidRPr="00295CE0">
                    <w:rPr>
                      <w:rStyle w:val="Hyperlink"/>
                      <w:noProof/>
                    </w:rPr>
                    <w:t>Purpose</w:t>
                  </w:r>
                  <w:r w:rsidR="00B45A54">
                    <w:rPr>
                      <w:noProof/>
                      <w:webHidden/>
                    </w:rPr>
                    <w:tab/>
                  </w:r>
                  <w:r w:rsidR="00B45A54">
                    <w:rPr>
                      <w:noProof/>
                      <w:webHidden/>
                    </w:rPr>
                    <w:fldChar w:fldCharType="begin"/>
                  </w:r>
                  <w:r w:rsidR="00B45A54">
                    <w:rPr>
                      <w:noProof/>
                      <w:webHidden/>
                    </w:rPr>
                    <w:instrText xml:space="preserve"> PAGEREF _Toc150350400 \h </w:instrText>
                  </w:r>
                  <w:r w:rsidR="00B45A54">
                    <w:rPr>
                      <w:noProof/>
                      <w:webHidden/>
                    </w:rPr>
                  </w:r>
                  <w:r w:rsidR="00B45A54">
                    <w:rPr>
                      <w:noProof/>
                      <w:webHidden/>
                    </w:rPr>
                    <w:fldChar w:fldCharType="separate"/>
                  </w:r>
                  <w:r w:rsidR="00B45A54">
                    <w:rPr>
                      <w:noProof/>
                      <w:webHidden/>
                    </w:rPr>
                    <w:t>3</w:t>
                  </w:r>
                  <w:r w:rsidR="00B45A54">
                    <w:rPr>
                      <w:noProof/>
                      <w:webHidden/>
                    </w:rPr>
                    <w:fldChar w:fldCharType="end"/>
                  </w:r>
                </w:hyperlink>
              </w:p>
              <w:p w14:paraId="534F5E62" w14:textId="2BE567BB" w:rsidR="00B45A54" w:rsidRDefault="00B45A54">
                <w:pPr>
                  <w:pStyle w:val="TOC1"/>
                  <w:rPr>
                    <w:rFonts w:asciiTheme="minorHAnsi" w:eastAsiaTheme="minorEastAsia" w:hAnsiTheme="minorHAnsi" w:cstheme="minorBidi"/>
                    <w:noProof/>
                    <w:lang w:val="en-US" w:eastAsia="ja-JP"/>
                  </w:rPr>
                </w:pPr>
                <w:hyperlink w:anchor="_Toc150350401" w:history="1">
                  <w:r w:rsidRPr="00295CE0">
                    <w:rPr>
                      <w:rStyle w:val="Hyperlink"/>
                      <w:noProof/>
                    </w:rPr>
                    <w:t>2</w:t>
                  </w:r>
                  <w:r>
                    <w:rPr>
                      <w:rFonts w:asciiTheme="minorHAnsi" w:eastAsiaTheme="minorEastAsia" w:hAnsiTheme="minorHAnsi" w:cstheme="minorBidi"/>
                      <w:noProof/>
                      <w:lang w:val="en-US" w:eastAsia="ja-JP"/>
                    </w:rPr>
                    <w:tab/>
                  </w:r>
                  <w:r w:rsidRPr="00295CE0">
                    <w:rPr>
                      <w:rStyle w:val="Hyperlink"/>
                      <w:noProof/>
                    </w:rPr>
                    <w:t>Process Overview &amp; Scope</w:t>
                  </w:r>
                  <w:r>
                    <w:rPr>
                      <w:noProof/>
                      <w:webHidden/>
                    </w:rPr>
                    <w:tab/>
                  </w:r>
                  <w:r>
                    <w:rPr>
                      <w:noProof/>
                      <w:webHidden/>
                    </w:rPr>
                    <w:fldChar w:fldCharType="begin"/>
                  </w:r>
                  <w:r>
                    <w:rPr>
                      <w:noProof/>
                      <w:webHidden/>
                    </w:rPr>
                    <w:instrText xml:space="preserve"> PAGEREF _Toc150350401 \h </w:instrText>
                  </w:r>
                  <w:r>
                    <w:rPr>
                      <w:noProof/>
                      <w:webHidden/>
                    </w:rPr>
                  </w:r>
                  <w:r>
                    <w:rPr>
                      <w:noProof/>
                      <w:webHidden/>
                    </w:rPr>
                    <w:fldChar w:fldCharType="separate"/>
                  </w:r>
                  <w:r>
                    <w:rPr>
                      <w:noProof/>
                      <w:webHidden/>
                    </w:rPr>
                    <w:t>3</w:t>
                  </w:r>
                  <w:r>
                    <w:rPr>
                      <w:noProof/>
                      <w:webHidden/>
                    </w:rPr>
                    <w:fldChar w:fldCharType="end"/>
                  </w:r>
                </w:hyperlink>
              </w:p>
              <w:p w14:paraId="26E4C087" w14:textId="457FD6C4" w:rsidR="00B45A54" w:rsidRDefault="00B45A54">
                <w:pPr>
                  <w:pStyle w:val="TOC2"/>
                  <w:rPr>
                    <w:rFonts w:asciiTheme="minorHAnsi" w:eastAsiaTheme="minorEastAsia" w:hAnsiTheme="minorHAnsi" w:cstheme="minorBidi"/>
                    <w:lang w:val="en-US" w:eastAsia="ja-JP"/>
                  </w:rPr>
                </w:pPr>
                <w:hyperlink w:anchor="_Toc150350402" w:history="1">
                  <w:r w:rsidRPr="00295CE0">
                    <w:rPr>
                      <w:rStyle w:val="Hyperlink"/>
                    </w:rPr>
                    <w:t>2.1</w:t>
                  </w:r>
                  <w:r>
                    <w:rPr>
                      <w:rFonts w:asciiTheme="minorHAnsi" w:eastAsiaTheme="minorEastAsia" w:hAnsiTheme="minorHAnsi" w:cstheme="minorBidi"/>
                      <w:lang w:val="en-US" w:eastAsia="ja-JP"/>
                    </w:rPr>
                    <w:tab/>
                  </w:r>
                  <w:r w:rsidRPr="00295CE0">
                    <w:rPr>
                      <w:rStyle w:val="Hyperlink"/>
                    </w:rPr>
                    <w:t>Scope Exclusions</w:t>
                  </w:r>
                  <w:r>
                    <w:rPr>
                      <w:webHidden/>
                    </w:rPr>
                    <w:tab/>
                  </w:r>
                  <w:r>
                    <w:rPr>
                      <w:webHidden/>
                    </w:rPr>
                    <w:fldChar w:fldCharType="begin"/>
                  </w:r>
                  <w:r>
                    <w:rPr>
                      <w:webHidden/>
                    </w:rPr>
                    <w:instrText xml:space="preserve"> PAGEREF _Toc150350402 \h </w:instrText>
                  </w:r>
                  <w:r>
                    <w:rPr>
                      <w:webHidden/>
                    </w:rPr>
                  </w:r>
                  <w:r>
                    <w:rPr>
                      <w:webHidden/>
                    </w:rPr>
                    <w:fldChar w:fldCharType="separate"/>
                  </w:r>
                  <w:r>
                    <w:rPr>
                      <w:webHidden/>
                    </w:rPr>
                    <w:t>3</w:t>
                  </w:r>
                  <w:r>
                    <w:rPr>
                      <w:webHidden/>
                    </w:rPr>
                    <w:fldChar w:fldCharType="end"/>
                  </w:r>
                </w:hyperlink>
              </w:p>
              <w:p w14:paraId="30BAB63D" w14:textId="407916A9" w:rsidR="00B45A54" w:rsidRDefault="00B45A54">
                <w:pPr>
                  <w:pStyle w:val="TOC1"/>
                  <w:rPr>
                    <w:rFonts w:asciiTheme="minorHAnsi" w:eastAsiaTheme="minorEastAsia" w:hAnsiTheme="minorHAnsi" w:cstheme="minorBidi"/>
                    <w:noProof/>
                    <w:lang w:val="en-US" w:eastAsia="ja-JP"/>
                  </w:rPr>
                </w:pPr>
                <w:hyperlink w:anchor="_Toc150350403" w:history="1">
                  <w:r w:rsidRPr="00295CE0">
                    <w:rPr>
                      <w:rStyle w:val="Hyperlink"/>
                      <w:noProof/>
                    </w:rPr>
                    <w:t>3</w:t>
                  </w:r>
                  <w:r>
                    <w:rPr>
                      <w:rFonts w:asciiTheme="minorHAnsi" w:eastAsiaTheme="minorEastAsia" w:hAnsiTheme="minorHAnsi" w:cstheme="minorBidi"/>
                      <w:noProof/>
                      <w:lang w:val="en-US" w:eastAsia="ja-JP"/>
                    </w:rPr>
                    <w:tab/>
                  </w:r>
                  <w:r w:rsidRPr="00295CE0">
                    <w:rPr>
                      <w:rStyle w:val="Hyperlink"/>
                      <w:noProof/>
                    </w:rPr>
                    <w:t>Control Objectives</w:t>
                  </w:r>
                  <w:r>
                    <w:rPr>
                      <w:noProof/>
                      <w:webHidden/>
                    </w:rPr>
                    <w:tab/>
                  </w:r>
                  <w:r>
                    <w:rPr>
                      <w:noProof/>
                      <w:webHidden/>
                    </w:rPr>
                    <w:fldChar w:fldCharType="begin"/>
                  </w:r>
                  <w:r>
                    <w:rPr>
                      <w:noProof/>
                      <w:webHidden/>
                    </w:rPr>
                    <w:instrText xml:space="preserve"> PAGEREF _Toc150350403 \h </w:instrText>
                  </w:r>
                  <w:r>
                    <w:rPr>
                      <w:noProof/>
                      <w:webHidden/>
                    </w:rPr>
                  </w:r>
                  <w:r>
                    <w:rPr>
                      <w:noProof/>
                      <w:webHidden/>
                    </w:rPr>
                    <w:fldChar w:fldCharType="separate"/>
                  </w:r>
                  <w:r>
                    <w:rPr>
                      <w:noProof/>
                      <w:webHidden/>
                    </w:rPr>
                    <w:t>3</w:t>
                  </w:r>
                  <w:r>
                    <w:rPr>
                      <w:noProof/>
                      <w:webHidden/>
                    </w:rPr>
                    <w:fldChar w:fldCharType="end"/>
                  </w:r>
                </w:hyperlink>
              </w:p>
              <w:p w14:paraId="05EE08AC" w14:textId="06A95DA4" w:rsidR="00B45A54" w:rsidRDefault="00B45A54">
                <w:pPr>
                  <w:pStyle w:val="TOC1"/>
                  <w:rPr>
                    <w:rFonts w:asciiTheme="minorHAnsi" w:eastAsiaTheme="minorEastAsia" w:hAnsiTheme="minorHAnsi" w:cstheme="minorBidi"/>
                    <w:noProof/>
                    <w:lang w:val="en-US" w:eastAsia="ja-JP"/>
                  </w:rPr>
                </w:pPr>
                <w:hyperlink w:anchor="_Toc150350404" w:history="1">
                  <w:r w:rsidRPr="00295CE0">
                    <w:rPr>
                      <w:rStyle w:val="Hyperlink"/>
                      <w:noProof/>
                    </w:rPr>
                    <w:t>4</w:t>
                  </w:r>
                  <w:r>
                    <w:rPr>
                      <w:rFonts w:asciiTheme="minorHAnsi" w:eastAsiaTheme="minorEastAsia" w:hAnsiTheme="minorHAnsi" w:cstheme="minorBidi"/>
                      <w:noProof/>
                      <w:lang w:val="en-US" w:eastAsia="ja-JP"/>
                    </w:rPr>
                    <w:tab/>
                  </w:r>
                  <w:r w:rsidRPr="00295CE0">
                    <w:rPr>
                      <w:rStyle w:val="Hyperlink"/>
                      <w:noProof/>
                    </w:rPr>
                    <w:t>Entry Criteria</w:t>
                  </w:r>
                  <w:r>
                    <w:rPr>
                      <w:noProof/>
                      <w:webHidden/>
                    </w:rPr>
                    <w:tab/>
                  </w:r>
                  <w:r>
                    <w:rPr>
                      <w:noProof/>
                      <w:webHidden/>
                    </w:rPr>
                    <w:fldChar w:fldCharType="begin"/>
                  </w:r>
                  <w:r>
                    <w:rPr>
                      <w:noProof/>
                      <w:webHidden/>
                    </w:rPr>
                    <w:instrText xml:space="preserve"> PAGEREF _Toc150350404 \h </w:instrText>
                  </w:r>
                  <w:r>
                    <w:rPr>
                      <w:noProof/>
                      <w:webHidden/>
                    </w:rPr>
                  </w:r>
                  <w:r>
                    <w:rPr>
                      <w:noProof/>
                      <w:webHidden/>
                    </w:rPr>
                    <w:fldChar w:fldCharType="separate"/>
                  </w:r>
                  <w:r>
                    <w:rPr>
                      <w:noProof/>
                      <w:webHidden/>
                    </w:rPr>
                    <w:t>4</w:t>
                  </w:r>
                  <w:r>
                    <w:rPr>
                      <w:noProof/>
                      <w:webHidden/>
                    </w:rPr>
                    <w:fldChar w:fldCharType="end"/>
                  </w:r>
                </w:hyperlink>
              </w:p>
              <w:p w14:paraId="17CF5F0A" w14:textId="531DD6A4" w:rsidR="00B45A54" w:rsidRDefault="00B45A54">
                <w:pPr>
                  <w:pStyle w:val="TOC1"/>
                  <w:rPr>
                    <w:rFonts w:asciiTheme="minorHAnsi" w:eastAsiaTheme="minorEastAsia" w:hAnsiTheme="minorHAnsi" w:cstheme="minorBidi"/>
                    <w:noProof/>
                    <w:lang w:val="en-US" w:eastAsia="ja-JP"/>
                  </w:rPr>
                </w:pPr>
                <w:hyperlink w:anchor="_Toc150350405" w:history="1">
                  <w:r w:rsidRPr="00295CE0">
                    <w:rPr>
                      <w:rStyle w:val="Hyperlink"/>
                      <w:noProof/>
                    </w:rPr>
                    <w:t>5</w:t>
                  </w:r>
                  <w:r>
                    <w:rPr>
                      <w:rFonts w:asciiTheme="minorHAnsi" w:eastAsiaTheme="minorEastAsia" w:hAnsiTheme="minorHAnsi" w:cstheme="minorBidi"/>
                      <w:noProof/>
                      <w:lang w:val="en-US" w:eastAsia="ja-JP"/>
                    </w:rPr>
                    <w:tab/>
                  </w:r>
                  <w:r w:rsidRPr="00295CE0">
                    <w:rPr>
                      <w:rStyle w:val="Hyperlink"/>
                      <w:noProof/>
                    </w:rPr>
                    <w:t>Exit Criteria</w:t>
                  </w:r>
                  <w:r>
                    <w:rPr>
                      <w:noProof/>
                      <w:webHidden/>
                    </w:rPr>
                    <w:tab/>
                  </w:r>
                  <w:r>
                    <w:rPr>
                      <w:noProof/>
                      <w:webHidden/>
                    </w:rPr>
                    <w:fldChar w:fldCharType="begin"/>
                  </w:r>
                  <w:r>
                    <w:rPr>
                      <w:noProof/>
                      <w:webHidden/>
                    </w:rPr>
                    <w:instrText xml:space="preserve"> PAGEREF _Toc150350405 \h </w:instrText>
                  </w:r>
                  <w:r>
                    <w:rPr>
                      <w:noProof/>
                      <w:webHidden/>
                    </w:rPr>
                  </w:r>
                  <w:r>
                    <w:rPr>
                      <w:noProof/>
                      <w:webHidden/>
                    </w:rPr>
                    <w:fldChar w:fldCharType="separate"/>
                  </w:r>
                  <w:r>
                    <w:rPr>
                      <w:noProof/>
                      <w:webHidden/>
                    </w:rPr>
                    <w:t>4</w:t>
                  </w:r>
                  <w:r>
                    <w:rPr>
                      <w:noProof/>
                      <w:webHidden/>
                    </w:rPr>
                    <w:fldChar w:fldCharType="end"/>
                  </w:r>
                </w:hyperlink>
              </w:p>
              <w:p w14:paraId="097DD116" w14:textId="620EFD9C" w:rsidR="00B45A54" w:rsidRDefault="00B45A54">
                <w:pPr>
                  <w:pStyle w:val="TOC1"/>
                  <w:rPr>
                    <w:rFonts w:asciiTheme="minorHAnsi" w:eastAsiaTheme="minorEastAsia" w:hAnsiTheme="minorHAnsi" w:cstheme="minorBidi"/>
                    <w:noProof/>
                    <w:lang w:val="en-US" w:eastAsia="ja-JP"/>
                  </w:rPr>
                </w:pPr>
                <w:hyperlink w:anchor="_Toc150350406" w:history="1">
                  <w:r w:rsidRPr="00295CE0">
                    <w:rPr>
                      <w:rStyle w:val="Hyperlink"/>
                      <w:noProof/>
                    </w:rPr>
                    <w:t>6</w:t>
                  </w:r>
                  <w:r>
                    <w:rPr>
                      <w:rFonts w:asciiTheme="minorHAnsi" w:eastAsiaTheme="minorEastAsia" w:hAnsiTheme="minorHAnsi" w:cstheme="minorBidi"/>
                      <w:noProof/>
                      <w:lang w:val="en-US" w:eastAsia="ja-JP"/>
                    </w:rPr>
                    <w:tab/>
                  </w:r>
                  <w:r w:rsidRPr="00295CE0">
                    <w:rPr>
                      <w:rStyle w:val="Hyperlink"/>
                      <w:noProof/>
                    </w:rPr>
                    <w:t>Process High-Level Flowchart</w:t>
                  </w:r>
                  <w:r>
                    <w:rPr>
                      <w:noProof/>
                      <w:webHidden/>
                    </w:rPr>
                    <w:tab/>
                  </w:r>
                  <w:r>
                    <w:rPr>
                      <w:noProof/>
                      <w:webHidden/>
                    </w:rPr>
                    <w:fldChar w:fldCharType="begin"/>
                  </w:r>
                  <w:r>
                    <w:rPr>
                      <w:noProof/>
                      <w:webHidden/>
                    </w:rPr>
                    <w:instrText xml:space="preserve"> PAGEREF _Toc150350406 \h </w:instrText>
                  </w:r>
                  <w:r>
                    <w:rPr>
                      <w:noProof/>
                      <w:webHidden/>
                    </w:rPr>
                  </w:r>
                  <w:r>
                    <w:rPr>
                      <w:noProof/>
                      <w:webHidden/>
                    </w:rPr>
                    <w:fldChar w:fldCharType="separate"/>
                  </w:r>
                  <w:r>
                    <w:rPr>
                      <w:noProof/>
                      <w:webHidden/>
                    </w:rPr>
                    <w:t>4</w:t>
                  </w:r>
                  <w:r>
                    <w:rPr>
                      <w:noProof/>
                      <w:webHidden/>
                    </w:rPr>
                    <w:fldChar w:fldCharType="end"/>
                  </w:r>
                </w:hyperlink>
              </w:p>
              <w:p w14:paraId="3ACAF349" w14:textId="2C447053" w:rsidR="00B45A54" w:rsidRDefault="00B45A54">
                <w:pPr>
                  <w:pStyle w:val="TOC1"/>
                  <w:rPr>
                    <w:rFonts w:asciiTheme="minorHAnsi" w:eastAsiaTheme="minorEastAsia" w:hAnsiTheme="minorHAnsi" w:cstheme="minorBidi"/>
                    <w:noProof/>
                    <w:lang w:val="en-US" w:eastAsia="ja-JP"/>
                  </w:rPr>
                </w:pPr>
                <w:hyperlink w:anchor="_Toc150350407" w:history="1">
                  <w:r w:rsidRPr="00295CE0">
                    <w:rPr>
                      <w:rStyle w:val="Hyperlink"/>
                      <w:noProof/>
                    </w:rPr>
                    <w:t>7</w:t>
                  </w:r>
                  <w:r>
                    <w:rPr>
                      <w:rFonts w:asciiTheme="minorHAnsi" w:eastAsiaTheme="minorEastAsia" w:hAnsiTheme="minorHAnsi" w:cstheme="minorBidi"/>
                      <w:noProof/>
                      <w:lang w:val="en-US" w:eastAsia="ja-JP"/>
                    </w:rPr>
                    <w:tab/>
                  </w:r>
                  <w:r w:rsidRPr="00295CE0">
                    <w:rPr>
                      <w:rStyle w:val="Hyperlink"/>
                      <w:noProof/>
                    </w:rPr>
                    <w:t>Process Steps and Accountabilities</w:t>
                  </w:r>
                  <w:r>
                    <w:rPr>
                      <w:noProof/>
                      <w:webHidden/>
                    </w:rPr>
                    <w:tab/>
                  </w:r>
                  <w:r>
                    <w:rPr>
                      <w:noProof/>
                      <w:webHidden/>
                    </w:rPr>
                    <w:fldChar w:fldCharType="begin"/>
                  </w:r>
                  <w:r>
                    <w:rPr>
                      <w:noProof/>
                      <w:webHidden/>
                    </w:rPr>
                    <w:instrText xml:space="preserve"> PAGEREF _Toc150350407 \h </w:instrText>
                  </w:r>
                  <w:r>
                    <w:rPr>
                      <w:noProof/>
                      <w:webHidden/>
                    </w:rPr>
                  </w:r>
                  <w:r>
                    <w:rPr>
                      <w:noProof/>
                      <w:webHidden/>
                    </w:rPr>
                    <w:fldChar w:fldCharType="separate"/>
                  </w:r>
                  <w:r>
                    <w:rPr>
                      <w:noProof/>
                      <w:webHidden/>
                    </w:rPr>
                    <w:t>5</w:t>
                  </w:r>
                  <w:r>
                    <w:rPr>
                      <w:noProof/>
                      <w:webHidden/>
                    </w:rPr>
                    <w:fldChar w:fldCharType="end"/>
                  </w:r>
                </w:hyperlink>
              </w:p>
              <w:p w14:paraId="16E41D80" w14:textId="6B101215" w:rsidR="00B45A54" w:rsidRDefault="00B45A54">
                <w:pPr>
                  <w:pStyle w:val="TOC1"/>
                  <w:rPr>
                    <w:rFonts w:asciiTheme="minorHAnsi" w:eastAsiaTheme="minorEastAsia" w:hAnsiTheme="minorHAnsi" w:cstheme="minorBidi"/>
                    <w:noProof/>
                    <w:lang w:val="en-US" w:eastAsia="ja-JP"/>
                  </w:rPr>
                </w:pPr>
                <w:hyperlink w:anchor="_Toc150350408" w:history="1">
                  <w:r w:rsidRPr="00295CE0">
                    <w:rPr>
                      <w:rStyle w:val="Hyperlink"/>
                      <w:noProof/>
                    </w:rPr>
                    <w:t>8</w:t>
                  </w:r>
                  <w:r>
                    <w:rPr>
                      <w:rFonts w:asciiTheme="minorHAnsi" w:eastAsiaTheme="minorEastAsia" w:hAnsiTheme="minorHAnsi" w:cstheme="minorBidi"/>
                      <w:noProof/>
                      <w:lang w:val="en-US" w:eastAsia="ja-JP"/>
                    </w:rPr>
                    <w:tab/>
                  </w:r>
                  <w:r w:rsidRPr="00295CE0">
                    <w:rPr>
                      <w:rStyle w:val="Hyperlink"/>
                      <w:noProof/>
                    </w:rPr>
                    <w:t>Roles and Responsibilities</w:t>
                  </w:r>
                  <w:r>
                    <w:rPr>
                      <w:noProof/>
                      <w:webHidden/>
                    </w:rPr>
                    <w:tab/>
                  </w:r>
                  <w:r>
                    <w:rPr>
                      <w:noProof/>
                      <w:webHidden/>
                    </w:rPr>
                    <w:fldChar w:fldCharType="begin"/>
                  </w:r>
                  <w:r>
                    <w:rPr>
                      <w:noProof/>
                      <w:webHidden/>
                    </w:rPr>
                    <w:instrText xml:space="preserve"> PAGEREF _Toc150350408 \h </w:instrText>
                  </w:r>
                  <w:r>
                    <w:rPr>
                      <w:noProof/>
                      <w:webHidden/>
                    </w:rPr>
                  </w:r>
                  <w:r>
                    <w:rPr>
                      <w:noProof/>
                      <w:webHidden/>
                    </w:rPr>
                    <w:fldChar w:fldCharType="separate"/>
                  </w:r>
                  <w:r>
                    <w:rPr>
                      <w:noProof/>
                      <w:webHidden/>
                    </w:rPr>
                    <w:t>6</w:t>
                  </w:r>
                  <w:r>
                    <w:rPr>
                      <w:noProof/>
                      <w:webHidden/>
                    </w:rPr>
                    <w:fldChar w:fldCharType="end"/>
                  </w:r>
                </w:hyperlink>
              </w:p>
              <w:p w14:paraId="484C7325" w14:textId="6F7250EB" w:rsidR="00B45A54" w:rsidRDefault="00B45A54">
                <w:pPr>
                  <w:pStyle w:val="TOC2"/>
                  <w:rPr>
                    <w:rFonts w:asciiTheme="minorHAnsi" w:eastAsiaTheme="minorEastAsia" w:hAnsiTheme="minorHAnsi" w:cstheme="minorBidi"/>
                    <w:lang w:val="en-US" w:eastAsia="ja-JP"/>
                  </w:rPr>
                </w:pPr>
                <w:hyperlink w:anchor="_Toc150350409" w:history="1">
                  <w:r w:rsidRPr="00295CE0">
                    <w:rPr>
                      <w:rStyle w:val="Hyperlink"/>
                    </w:rPr>
                    <w:t>8.1</w:t>
                  </w:r>
                  <w:r>
                    <w:rPr>
                      <w:rFonts w:asciiTheme="minorHAnsi" w:eastAsiaTheme="minorEastAsia" w:hAnsiTheme="minorHAnsi" w:cstheme="minorBidi"/>
                      <w:lang w:val="en-US" w:eastAsia="ja-JP"/>
                    </w:rPr>
                    <w:tab/>
                  </w:r>
                  <w:r w:rsidRPr="00295CE0">
                    <w:rPr>
                      <w:rStyle w:val="Hyperlink"/>
                    </w:rPr>
                    <w:t>RASCI Matrix</w:t>
                  </w:r>
                  <w:r>
                    <w:rPr>
                      <w:webHidden/>
                    </w:rPr>
                    <w:tab/>
                  </w:r>
                  <w:r>
                    <w:rPr>
                      <w:webHidden/>
                    </w:rPr>
                    <w:fldChar w:fldCharType="begin"/>
                  </w:r>
                  <w:r>
                    <w:rPr>
                      <w:webHidden/>
                    </w:rPr>
                    <w:instrText xml:space="preserve"> PAGEREF _Toc150350409 \h </w:instrText>
                  </w:r>
                  <w:r>
                    <w:rPr>
                      <w:webHidden/>
                    </w:rPr>
                  </w:r>
                  <w:r>
                    <w:rPr>
                      <w:webHidden/>
                    </w:rPr>
                    <w:fldChar w:fldCharType="separate"/>
                  </w:r>
                  <w:r>
                    <w:rPr>
                      <w:webHidden/>
                    </w:rPr>
                    <w:t>6</w:t>
                  </w:r>
                  <w:r>
                    <w:rPr>
                      <w:webHidden/>
                    </w:rPr>
                    <w:fldChar w:fldCharType="end"/>
                  </w:r>
                </w:hyperlink>
              </w:p>
              <w:p w14:paraId="37EA1C65" w14:textId="61E231D0" w:rsidR="00B45A54" w:rsidRDefault="00B45A54">
                <w:pPr>
                  <w:pStyle w:val="TOC2"/>
                  <w:rPr>
                    <w:rFonts w:asciiTheme="minorHAnsi" w:eastAsiaTheme="minorEastAsia" w:hAnsiTheme="minorHAnsi" w:cstheme="minorBidi"/>
                    <w:lang w:val="en-US" w:eastAsia="ja-JP"/>
                  </w:rPr>
                </w:pPr>
                <w:hyperlink w:anchor="_Toc150350410" w:history="1">
                  <w:r w:rsidRPr="00295CE0">
                    <w:rPr>
                      <w:rStyle w:val="Hyperlink"/>
                    </w:rPr>
                    <w:t>8.2</w:t>
                  </w:r>
                  <w:r>
                    <w:rPr>
                      <w:rFonts w:asciiTheme="minorHAnsi" w:eastAsiaTheme="minorEastAsia" w:hAnsiTheme="minorHAnsi" w:cstheme="minorBidi"/>
                      <w:lang w:val="en-US" w:eastAsia="ja-JP"/>
                    </w:rPr>
                    <w:tab/>
                  </w:r>
                  <w:r w:rsidRPr="00295CE0">
                    <w:rPr>
                      <w:rStyle w:val="Hyperlink"/>
                    </w:rPr>
                    <w:t>Role Descriptions</w:t>
                  </w:r>
                  <w:r>
                    <w:rPr>
                      <w:webHidden/>
                    </w:rPr>
                    <w:tab/>
                  </w:r>
                  <w:r>
                    <w:rPr>
                      <w:webHidden/>
                    </w:rPr>
                    <w:fldChar w:fldCharType="begin"/>
                  </w:r>
                  <w:r>
                    <w:rPr>
                      <w:webHidden/>
                    </w:rPr>
                    <w:instrText xml:space="preserve"> PAGEREF _Toc150350410 \h </w:instrText>
                  </w:r>
                  <w:r>
                    <w:rPr>
                      <w:webHidden/>
                    </w:rPr>
                  </w:r>
                  <w:r>
                    <w:rPr>
                      <w:webHidden/>
                    </w:rPr>
                    <w:fldChar w:fldCharType="separate"/>
                  </w:r>
                  <w:r>
                    <w:rPr>
                      <w:webHidden/>
                    </w:rPr>
                    <w:t>7</w:t>
                  </w:r>
                  <w:r>
                    <w:rPr>
                      <w:webHidden/>
                    </w:rPr>
                    <w:fldChar w:fldCharType="end"/>
                  </w:r>
                </w:hyperlink>
              </w:p>
              <w:p w14:paraId="2B50333F" w14:textId="188DB804" w:rsidR="00B45A54" w:rsidRDefault="00B45A54">
                <w:pPr>
                  <w:pStyle w:val="TOC1"/>
                  <w:rPr>
                    <w:rFonts w:asciiTheme="minorHAnsi" w:eastAsiaTheme="minorEastAsia" w:hAnsiTheme="minorHAnsi" w:cstheme="minorBidi"/>
                    <w:noProof/>
                    <w:lang w:val="en-US" w:eastAsia="ja-JP"/>
                  </w:rPr>
                </w:pPr>
                <w:hyperlink w:anchor="_Toc150350411" w:history="1">
                  <w:r w:rsidRPr="00295CE0">
                    <w:rPr>
                      <w:rStyle w:val="Hyperlink"/>
                      <w:noProof/>
                    </w:rPr>
                    <w:t>9</w:t>
                  </w:r>
                  <w:r>
                    <w:rPr>
                      <w:rFonts w:asciiTheme="minorHAnsi" w:eastAsiaTheme="minorEastAsia" w:hAnsiTheme="minorHAnsi" w:cstheme="minorBidi"/>
                      <w:noProof/>
                      <w:lang w:val="en-US" w:eastAsia="ja-JP"/>
                    </w:rPr>
                    <w:tab/>
                  </w:r>
                  <w:r w:rsidRPr="00295CE0">
                    <w:rPr>
                      <w:rStyle w:val="Hyperlink"/>
                      <w:noProof/>
                    </w:rPr>
                    <w:t>Process Measures</w:t>
                  </w:r>
                  <w:r>
                    <w:rPr>
                      <w:noProof/>
                      <w:webHidden/>
                    </w:rPr>
                    <w:tab/>
                  </w:r>
                  <w:r>
                    <w:rPr>
                      <w:noProof/>
                      <w:webHidden/>
                    </w:rPr>
                    <w:fldChar w:fldCharType="begin"/>
                  </w:r>
                  <w:r>
                    <w:rPr>
                      <w:noProof/>
                      <w:webHidden/>
                    </w:rPr>
                    <w:instrText xml:space="preserve"> PAGEREF _Toc150350411 \h </w:instrText>
                  </w:r>
                  <w:r>
                    <w:rPr>
                      <w:noProof/>
                      <w:webHidden/>
                    </w:rPr>
                  </w:r>
                  <w:r>
                    <w:rPr>
                      <w:noProof/>
                      <w:webHidden/>
                    </w:rPr>
                    <w:fldChar w:fldCharType="separate"/>
                  </w:r>
                  <w:r>
                    <w:rPr>
                      <w:noProof/>
                      <w:webHidden/>
                    </w:rPr>
                    <w:t>7</w:t>
                  </w:r>
                  <w:r>
                    <w:rPr>
                      <w:noProof/>
                      <w:webHidden/>
                    </w:rPr>
                    <w:fldChar w:fldCharType="end"/>
                  </w:r>
                </w:hyperlink>
              </w:p>
              <w:p w14:paraId="3ECAC896" w14:textId="1F9D10D7" w:rsidR="00B45A54" w:rsidRDefault="00B45A54">
                <w:pPr>
                  <w:pStyle w:val="TOC1"/>
                  <w:rPr>
                    <w:rFonts w:asciiTheme="minorHAnsi" w:eastAsiaTheme="minorEastAsia" w:hAnsiTheme="minorHAnsi" w:cstheme="minorBidi"/>
                    <w:noProof/>
                    <w:lang w:val="en-US" w:eastAsia="ja-JP"/>
                  </w:rPr>
                </w:pPr>
                <w:hyperlink w:anchor="_Toc150350412" w:history="1">
                  <w:r w:rsidRPr="00295CE0">
                    <w:rPr>
                      <w:rStyle w:val="Hyperlink"/>
                      <w:noProof/>
                    </w:rPr>
                    <w:t>10</w:t>
                  </w:r>
                  <w:r>
                    <w:rPr>
                      <w:rFonts w:asciiTheme="minorHAnsi" w:eastAsiaTheme="minorEastAsia" w:hAnsiTheme="minorHAnsi" w:cstheme="minorBidi"/>
                      <w:noProof/>
                      <w:lang w:val="en-US" w:eastAsia="ja-JP"/>
                    </w:rPr>
                    <w:tab/>
                  </w:r>
                  <w:r w:rsidRPr="00295CE0">
                    <w:rPr>
                      <w:rStyle w:val="Hyperlink"/>
                      <w:noProof/>
                    </w:rPr>
                    <w:t>Process Tailoring and Exceptions</w:t>
                  </w:r>
                  <w:r>
                    <w:rPr>
                      <w:noProof/>
                      <w:webHidden/>
                    </w:rPr>
                    <w:tab/>
                  </w:r>
                  <w:r>
                    <w:rPr>
                      <w:noProof/>
                      <w:webHidden/>
                    </w:rPr>
                    <w:fldChar w:fldCharType="begin"/>
                  </w:r>
                  <w:r>
                    <w:rPr>
                      <w:noProof/>
                      <w:webHidden/>
                    </w:rPr>
                    <w:instrText xml:space="preserve"> PAGEREF _Toc150350412 \h </w:instrText>
                  </w:r>
                  <w:r>
                    <w:rPr>
                      <w:noProof/>
                      <w:webHidden/>
                    </w:rPr>
                  </w:r>
                  <w:r>
                    <w:rPr>
                      <w:noProof/>
                      <w:webHidden/>
                    </w:rPr>
                    <w:fldChar w:fldCharType="separate"/>
                  </w:r>
                  <w:r>
                    <w:rPr>
                      <w:noProof/>
                      <w:webHidden/>
                    </w:rPr>
                    <w:t>8</w:t>
                  </w:r>
                  <w:r>
                    <w:rPr>
                      <w:noProof/>
                      <w:webHidden/>
                    </w:rPr>
                    <w:fldChar w:fldCharType="end"/>
                  </w:r>
                </w:hyperlink>
              </w:p>
              <w:p w14:paraId="047DEE06" w14:textId="6768C44C" w:rsidR="00B45A54" w:rsidRDefault="00B45A54">
                <w:pPr>
                  <w:pStyle w:val="TOC1"/>
                  <w:rPr>
                    <w:rFonts w:asciiTheme="minorHAnsi" w:eastAsiaTheme="minorEastAsia" w:hAnsiTheme="minorHAnsi" w:cstheme="minorBidi"/>
                    <w:noProof/>
                    <w:lang w:val="en-US" w:eastAsia="ja-JP"/>
                  </w:rPr>
                </w:pPr>
                <w:hyperlink w:anchor="_Toc150350413" w:history="1">
                  <w:r w:rsidRPr="00295CE0">
                    <w:rPr>
                      <w:rStyle w:val="Hyperlink"/>
                      <w:noProof/>
                    </w:rPr>
                    <w:t>11</w:t>
                  </w:r>
                  <w:r>
                    <w:rPr>
                      <w:rFonts w:asciiTheme="minorHAnsi" w:eastAsiaTheme="minorEastAsia" w:hAnsiTheme="minorHAnsi" w:cstheme="minorBidi"/>
                      <w:noProof/>
                      <w:lang w:val="en-US" w:eastAsia="ja-JP"/>
                    </w:rPr>
                    <w:tab/>
                  </w:r>
                  <w:r w:rsidRPr="00295CE0">
                    <w:rPr>
                      <w:rStyle w:val="Hyperlink"/>
                      <w:noProof/>
                    </w:rPr>
                    <w:t>Acronyms, Terms and Definitions</w:t>
                  </w:r>
                  <w:r>
                    <w:rPr>
                      <w:noProof/>
                      <w:webHidden/>
                    </w:rPr>
                    <w:tab/>
                  </w:r>
                  <w:r>
                    <w:rPr>
                      <w:noProof/>
                      <w:webHidden/>
                    </w:rPr>
                    <w:fldChar w:fldCharType="begin"/>
                  </w:r>
                  <w:r>
                    <w:rPr>
                      <w:noProof/>
                      <w:webHidden/>
                    </w:rPr>
                    <w:instrText xml:space="preserve"> PAGEREF _Toc150350413 \h </w:instrText>
                  </w:r>
                  <w:r>
                    <w:rPr>
                      <w:noProof/>
                      <w:webHidden/>
                    </w:rPr>
                  </w:r>
                  <w:r>
                    <w:rPr>
                      <w:noProof/>
                      <w:webHidden/>
                    </w:rPr>
                    <w:fldChar w:fldCharType="separate"/>
                  </w:r>
                  <w:r>
                    <w:rPr>
                      <w:noProof/>
                      <w:webHidden/>
                    </w:rPr>
                    <w:t>8</w:t>
                  </w:r>
                  <w:r>
                    <w:rPr>
                      <w:noProof/>
                      <w:webHidden/>
                    </w:rPr>
                    <w:fldChar w:fldCharType="end"/>
                  </w:r>
                </w:hyperlink>
              </w:p>
              <w:p w14:paraId="6E211340" w14:textId="0053BA41" w:rsidR="00B45A54" w:rsidRDefault="00B45A54">
                <w:pPr>
                  <w:pStyle w:val="TOC1"/>
                  <w:rPr>
                    <w:rFonts w:asciiTheme="minorHAnsi" w:eastAsiaTheme="minorEastAsia" w:hAnsiTheme="minorHAnsi" w:cstheme="minorBidi"/>
                    <w:noProof/>
                    <w:lang w:val="en-US" w:eastAsia="ja-JP"/>
                  </w:rPr>
                </w:pPr>
                <w:hyperlink w:anchor="_Toc150350414" w:history="1">
                  <w:r w:rsidRPr="00295CE0">
                    <w:rPr>
                      <w:rStyle w:val="Hyperlink"/>
                      <w:noProof/>
                    </w:rPr>
                    <w:t>12</w:t>
                  </w:r>
                  <w:r>
                    <w:rPr>
                      <w:rFonts w:asciiTheme="minorHAnsi" w:eastAsiaTheme="minorEastAsia" w:hAnsiTheme="minorHAnsi" w:cstheme="minorBidi"/>
                      <w:noProof/>
                      <w:lang w:val="en-US" w:eastAsia="ja-JP"/>
                    </w:rPr>
                    <w:tab/>
                  </w:r>
                  <w:r w:rsidRPr="00295CE0">
                    <w:rPr>
                      <w:rStyle w:val="Hyperlink"/>
                      <w:noProof/>
                    </w:rPr>
                    <w:t>References</w:t>
                  </w:r>
                  <w:r>
                    <w:rPr>
                      <w:noProof/>
                      <w:webHidden/>
                    </w:rPr>
                    <w:tab/>
                  </w:r>
                  <w:r>
                    <w:rPr>
                      <w:noProof/>
                      <w:webHidden/>
                    </w:rPr>
                    <w:fldChar w:fldCharType="begin"/>
                  </w:r>
                  <w:r>
                    <w:rPr>
                      <w:noProof/>
                      <w:webHidden/>
                    </w:rPr>
                    <w:instrText xml:space="preserve"> PAGEREF _Toc150350414 \h </w:instrText>
                  </w:r>
                  <w:r>
                    <w:rPr>
                      <w:noProof/>
                      <w:webHidden/>
                    </w:rPr>
                  </w:r>
                  <w:r>
                    <w:rPr>
                      <w:noProof/>
                      <w:webHidden/>
                    </w:rPr>
                    <w:fldChar w:fldCharType="separate"/>
                  </w:r>
                  <w:r>
                    <w:rPr>
                      <w:noProof/>
                      <w:webHidden/>
                    </w:rPr>
                    <w:t>9</w:t>
                  </w:r>
                  <w:r>
                    <w:rPr>
                      <w:noProof/>
                      <w:webHidden/>
                    </w:rPr>
                    <w:fldChar w:fldCharType="end"/>
                  </w:r>
                </w:hyperlink>
              </w:p>
              <w:p w14:paraId="3010DA1E" w14:textId="05EC6B80" w:rsidR="006E40F7" w:rsidRDefault="006E40F7" w:rsidP="002509F9">
                <w:pPr>
                  <w:pStyle w:val="TOC1"/>
                </w:pPr>
                <w:r>
                  <w:fldChar w:fldCharType="end"/>
                </w:r>
              </w:p>
            </w:sdtContent>
          </w:sdt>
        </w:tc>
      </w:tr>
    </w:tbl>
    <w:p w14:paraId="587C7DA4" w14:textId="5A4D2CAD" w:rsidR="00481D60" w:rsidRPr="0050394B" w:rsidRDefault="00481D60" w:rsidP="0050394B">
      <w:pPr>
        <w:rPr>
          <w:rStyle w:val="BlueExampleChar"/>
        </w:rPr>
      </w:pPr>
      <w:r w:rsidRPr="00A53656">
        <w:rPr>
          <w:b/>
          <w:color w:val="0033CC"/>
          <w:szCs w:val="20"/>
          <w:lang w:val="en-US"/>
        </w:rPr>
        <w:t>Instructions for using this template. Please delete all of the blue text, which is provided for guidance only</w:t>
      </w:r>
      <w:r w:rsidRPr="0050394B">
        <w:rPr>
          <w:rStyle w:val="BlueExampleChar"/>
        </w:rPr>
        <w:t>.</w:t>
      </w:r>
      <w:r w:rsidR="0050394B" w:rsidRPr="0050394B">
        <w:rPr>
          <w:rStyle w:val="BlueExampleChar"/>
        </w:rPr>
        <w:t xml:space="preserve"> </w:t>
      </w:r>
      <w:bookmarkStart w:id="0" w:name="_Hlk87030892"/>
      <w:r w:rsidRPr="0050394B">
        <w:rPr>
          <w:rStyle w:val="BlueExampleChar"/>
        </w:rPr>
        <w:t>Basic information about a p</w:t>
      </w:r>
      <w:r w:rsidR="00A53656" w:rsidRPr="0050394B">
        <w:rPr>
          <w:rStyle w:val="BlueExampleChar"/>
        </w:rPr>
        <w:t>rocess</w:t>
      </w:r>
      <w:r w:rsidRPr="0050394B">
        <w:rPr>
          <w:rStyle w:val="BlueExampleChar"/>
        </w:rPr>
        <w:t xml:space="preserve"> is stored as metadata in the </w:t>
      </w:r>
      <w:sdt>
        <w:sdtPr>
          <w:rPr>
            <w:rStyle w:val="BlueExampleChar"/>
          </w:rPr>
          <w:alias w:val="Library Name"/>
          <w:tag w:val="LibraryName"/>
          <w:id w:val="-1341009697"/>
          <w:placeholder>
            <w:docPart w:val="A78201A2A2634E6E8F8447BFCF013E46"/>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5:LibraryName[1]" w:storeItemID="{BDE440EA-171D-4105-A2C9-43FF0C4CC674}"/>
          <w:text/>
        </w:sdtPr>
        <w:sdtEndPr>
          <w:rPr>
            <w:rStyle w:val="BlueExampleChar"/>
          </w:rPr>
        </w:sdtEndPr>
        <w:sdtContent>
          <w:r w:rsidRPr="0050394B">
            <w:rPr>
              <w:rStyle w:val="BlueExampleChar"/>
            </w:rPr>
            <w:t>GD Standards Library</w:t>
          </w:r>
        </w:sdtContent>
      </w:sdt>
      <w:r w:rsidRPr="0050394B">
        <w:rPr>
          <w:rStyle w:val="BlueExampleChar"/>
        </w:rPr>
        <w:t xml:space="preserve">. Document properties in Word are used to capture this data. Some of these property fields are protected and cannot be removed, but they can be updated either directly in the relevant field or at File </w:t>
      </w:r>
      <w:r w:rsidRPr="0050394B">
        <w:rPr>
          <w:rStyle w:val="BlueExampleChar"/>
        </w:rPr>
        <w:sym w:font="Symbol" w:char="F0AE"/>
      </w:r>
      <w:r w:rsidRPr="0050394B">
        <w:rPr>
          <w:rStyle w:val="BlueExampleChar"/>
        </w:rPr>
        <w:t xml:space="preserve"> Info </w:t>
      </w:r>
      <w:r w:rsidRPr="0050394B">
        <w:rPr>
          <w:rStyle w:val="BlueExampleChar"/>
        </w:rPr>
        <w:sym w:font="Symbol" w:char="F0AE"/>
      </w:r>
      <w:r w:rsidRPr="0050394B">
        <w:rPr>
          <w:rStyle w:val="BlueExampleChar"/>
        </w:rPr>
        <w:t xml:space="preserve"> Properties. Please note that the </w:t>
      </w:r>
      <w:bookmarkStart w:id="1" w:name="_Hlk87031126"/>
      <w:r w:rsidRPr="0050394B">
        <w:rPr>
          <w:rStyle w:val="BlueExampleChar"/>
        </w:rPr>
        <w:t xml:space="preserve">Owner and Manager fields are updated in SharePoint Online, once the document has been uploaded in the GD Standards Library. </w:t>
      </w:r>
      <w:bookmarkEnd w:id="1"/>
    </w:p>
    <w:bookmarkEnd w:id="0"/>
    <w:p w14:paraId="13085E76" w14:textId="77777777" w:rsidR="00A53656" w:rsidRDefault="00A53656" w:rsidP="00DC3397">
      <w:pPr>
        <w:pStyle w:val="BlueExample"/>
        <w:numPr>
          <w:ilvl w:val="0"/>
          <w:numId w:val="6"/>
        </w:numPr>
        <w:rPr>
          <w:lang w:val="en-GB"/>
        </w:rPr>
      </w:pPr>
      <w:r>
        <w:rPr>
          <w:lang w:val="en-GB"/>
        </w:rPr>
        <w:t xml:space="preserve">To create a new document with this template you need to have the corporate </w:t>
      </w:r>
      <w:r w:rsidRPr="00564365">
        <w:rPr>
          <w:lang w:val="en-GB"/>
        </w:rPr>
        <w:t>Fujitsu Infinity Pro</w:t>
      </w:r>
      <w:r>
        <w:rPr>
          <w:lang w:val="en-GB"/>
        </w:rPr>
        <w:t xml:space="preserve"> font</w:t>
      </w:r>
      <w:r w:rsidRPr="00564365">
        <w:rPr>
          <w:lang w:val="en-GB"/>
        </w:rPr>
        <w:t xml:space="preserve"> installed.</w:t>
      </w:r>
      <w:r>
        <w:rPr>
          <w:lang w:val="en-GB"/>
        </w:rPr>
        <w:t xml:space="preserve"> If it has not </w:t>
      </w:r>
      <w:r w:rsidRPr="00FC2205">
        <w:rPr>
          <w:lang w:val="en-GB"/>
        </w:rPr>
        <w:t>be</w:t>
      </w:r>
      <w:r>
        <w:rPr>
          <w:lang w:val="en-GB"/>
        </w:rPr>
        <w:t>en</w:t>
      </w:r>
      <w:r w:rsidRPr="00FC2205">
        <w:rPr>
          <w:lang w:val="en-GB"/>
        </w:rPr>
        <w:t xml:space="preserve"> preinstalled onto your Fujitsu computer</w:t>
      </w:r>
      <w:r>
        <w:rPr>
          <w:lang w:val="en-GB"/>
        </w:rPr>
        <w:t>,</w:t>
      </w:r>
      <w:r w:rsidRPr="00FC2205">
        <w:rPr>
          <w:lang w:val="en-GB"/>
        </w:rPr>
        <w:t xml:space="preserve"> it is available on the Global Brand Hub</w:t>
      </w:r>
      <w:r>
        <w:rPr>
          <w:lang w:val="en-GB"/>
        </w:rPr>
        <w:t>.</w:t>
      </w:r>
      <w:r w:rsidRPr="00FC2205">
        <w:rPr>
          <w:lang w:val="en-GB"/>
        </w:rPr>
        <w:t xml:space="preserve"> Please be aware that </w:t>
      </w:r>
      <w:r>
        <w:rPr>
          <w:lang w:val="en-GB"/>
        </w:rPr>
        <w:t>the font</w:t>
      </w:r>
      <w:r w:rsidRPr="00FC2205">
        <w:rPr>
          <w:lang w:val="en-GB"/>
        </w:rPr>
        <w:t xml:space="preserve"> has not been released in all countries -</w:t>
      </w:r>
      <w:r>
        <w:rPr>
          <w:lang w:val="en-GB"/>
        </w:rPr>
        <w:t xml:space="preserve"> </w:t>
      </w:r>
      <w:r w:rsidRPr="00FC2205">
        <w:rPr>
          <w:lang w:val="en-GB"/>
        </w:rPr>
        <w:t xml:space="preserve">explore whether it is available and released in your country by checking the typography section of the Brand </w:t>
      </w:r>
      <w:r>
        <w:rPr>
          <w:lang w:val="en-GB"/>
        </w:rPr>
        <w:t>I</w:t>
      </w:r>
      <w:r w:rsidRPr="00FC2205">
        <w:rPr>
          <w:lang w:val="en-GB"/>
        </w:rPr>
        <w:t xml:space="preserve">dentity </w:t>
      </w:r>
      <w:r>
        <w:rPr>
          <w:lang w:val="en-GB"/>
        </w:rPr>
        <w:t>G</w:t>
      </w:r>
      <w:r w:rsidRPr="00FC2205">
        <w:rPr>
          <w:lang w:val="en-GB"/>
        </w:rPr>
        <w:t>uideline.</w:t>
      </w:r>
      <w:r>
        <w:rPr>
          <w:lang w:val="en-GB"/>
        </w:rPr>
        <w:t xml:space="preserve"> </w:t>
      </w:r>
    </w:p>
    <w:p w14:paraId="29C8459B" w14:textId="6D41B686" w:rsidR="00481D60" w:rsidRDefault="00481D60" w:rsidP="00DC3397">
      <w:pPr>
        <w:pStyle w:val="BlueExample"/>
        <w:numPr>
          <w:ilvl w:val="0"/>
          <w:numId w:val="6"/>
        </w:numPr>
      </w:pPr>
      <w:r>
        <w:t xml:space="preserve">Please use the </w:t>
      </w:r>
      <w:r w:rsidR="00BE6364">
        <w:t>built-in</w:t>
      </w:r>
      <w:r>
        <w:t xml:space="preserve"> </w:t>
      </w:r>
      <w:r w:rsidRPr="00881DEC">
        <w:rPr>
          <w:i/>
        </w:rPr>
        <w:t>Fujitsu styles</w:t>
      </w:r>
      <w:r>
        <w:t xml:space="preserve"> at Home </w:t>
      </w:r>
      <w:r>
        <w:sym w:font="Symbol" w:char="F0AE"/>
      </w:r>
      <w:r>
        <w:t xml:space="preserve"> Styles when formatting the document, i.e. </w:t>
      </w:r>
      <w:r w:rsidRPr="00646372">
        <w:rPr>
          <w:b/>
        </w:rPr>
        <w:t xml:space="preserve">do not change </w:t>
      </w:r>
      <w:r>
        <w:rPr>
          <w:b/>
        </w:rPr>
        <w:t xml:space="preserve">the </w:t>
      </w:r>
      <w:r w:rsidRPr="00646372">
        <w:rPr>
          <w:b/>
        </w:rPr>
        <w:t xml:space="preserve">font </w:t>
      </w:r>
      <w:r>
        <w:rPr>
          <w:b/>
        </w:rPr>
        <w:t xml:space="preserve">or font size </w:t>
      </w:r>
      <w:r w:rsidRPr="00646372">
        <w:rPr>
          <w:b/>
        </w:rPr>
        <w:t xml:space="preserve">but </w:t>
      </w:r>
      <w:r>
        <w:rPr>
          <w:b/>
        </w:rPr>
        <w:t xml:space="preserve">apply </w:t>
      </w:r>
      <w:r w:rsidRPr="00646372">
        <w:rPr>
          <w:b/>
        </w:rPr>
        <w:t>style</w:t>
      </w:r>
      <w:r>
        <w:rPr>
          <w:b/>
        </w:rPr>
        <w:t>s</w:t>
      </w:r>
      <w:r w:rsidRPr="00646372">
        <w:rPr>
          <w:b/>
        </w:rPr>
        <w:t xml:space="preserve"> </w:t>
      </w:r>
      <w:r>
        <w:t xml:space="preserve">to maintain the look and feel of the new visual identity in your document. </w:t>
      </w:r>
    </w:p>
    <w:p w14:paraId="1927AB78" w14:textId="77777777" w:rsidR="00481D60" w:rsidRPr="00550DFA" w:rsidRDefault="00481D60" w:rsidP="00DC3397">
      <w:pPr>
        <w:pStyle w:val="BlueExample"/>
        <w:numPr>
          <w:ilvl w:val="1"/>
          <w:numId w:val="6"/>
        </w:numPr>
        <w:rPr>
          <w:lang w:val="en-GB"/>
        </w:rPr>
      </w:pPr>
      <w:r>
        <w:rPr>
          <w:lang w:val="en-GB"/>
        </w:rPr>
        <w:t>The standard style for headings is “Heading 1”, “Heading 2”, “Heading 3” and “Heading 4”.</w:t>
      </w:r>
    </w:p>
    <w:p w14:paraId="21E9D9E9" w14:textId="77777777" w:rsidR="00481D60" w:rsidRDefault="00481D60" w:rsidP="00DC3397">
      <w:pPr>
        <w:pStyle w:val="BlueExample"/>
        <w:numPr>
          <w:ilvl w:val="1"/>
          <w:numId w:val="6"/>
        </w:numPr>
        <w:rPr>
          <w:rStyle w:val="FJBodyChar"/>
        </w:rPr>
      </w:pPr>
      <w:r>
        <w:t>The standard style for text is: “</w:t>
      </w:r>
      <w:r w:rsidRPr="00D65078">
        <w:rPr>
          <w:rStyle w:val="FJBodyChar"/>
        </w:rPr>
        <w:t>F</w:t>
      </w:r>
      <w:r>
        <w:rPr>
          <w:rStyle w:val="FJBodyChar"/>
        </w:rPr>
        <w:t>J</w:t>
      </w:r>
      <w:r w:rsidRPr="00D65078">
        <w:rPr>
          <w:rStyle w:val="FJBodyChar"/>
        </w:rPr>
        <w:t xml:space="preserve"> Body</w:t>
      </w:r>
      <w:r>
        <w:rPr>
          <w:rStyle w:val="FJBodyChar"/>
        </w:rPr>
        <w:t>”</w:t>
      </w:r>
      <w:r w:rsidRPr="00D65078">
        <w:rPr>
          <w:rStyle w:val="FJBodyChar"/>
        </w:rPr>
        <w:t>.</w:t>
      </w:r>
    </w:p>
    <w:p w14:paraId="235985C8" w14:textId="7D7BFACD" w:rsidR="00481D60" w:rsidRDefault="00481D60" w:rsidP="00DC3397">
      <w:pPr>
        <w:pStyle w:val="BlueExample"/>
        <w:numPr>
          <w:ilvl w:val="1"/>
          <w:numId w:val="6"/>
        </w:numPr>
      </w:pPr>
      <w:r>
        <w:rPr>
          <w:lang w:val="en-GB"/>
        </w:rPr>
        <w:t xml:space="preserve">Select Paragraph </w:t>
      </w:r>
      <w:r>
        <w:sym w:font="Symbol" w:char="F0AE"/>
      </w:r>
      <w:r>
        <w:rPr>
          <w:lang w:val="en-GB"/>
        </w:rPr>
        <w:t xml:space="preserve"> </w:t>
      </w:r>
      <w:r w:rsidRPr="00023D66">
        <w:t xml:space="preserve">Multilevel List </w:t>
      </w:r>
      <w:r>
        <w:sym w:font="Symbol" w:char="F0AE"/>
      </w:r>
      <w:r>
        <w:t xml:space="preserve"> </w:t>
      </w:r>
      <w:r>
        <w:rPr>
          <w:lang w:val="en-GB"/>
        </w:rPr>
        <w:t xml:space="preserve">List Styles </w:t>
      </w:r>
      <w:r w:rsidRPr="00023D66">
        <w:t>when you need bulleted</w:t>
      </w:r>
      <w:r>
        <w:t xml:space="preserve"> or </w:t>
      </w:r>
      <w:r w:rsidRPr="00023D66">
        <w:t>numbered lists, see below.</w:t>
      </w:r>
    </w:p>
    <w:p w14:paraId="185192C5" w14:textId="5753ABA2" w:rsidR="003717B0" w:rsidRDefault="003717B0" w:rsidP="003717B0">
      <w:pPr>
        <w:pStyle w:val="FJPicture"/>
        <w:ind w:left="1080"/>
      </w:pPr>
      <w:r>
        <w:rPr>
          <w:noProof/>
        </w:rPr>
        <w:drawing>
          <wp:inline distT="0" distB="0" distL="0" distR="0" wp14:anchorId="26071654" wp14:editId="12DB7C9C">
            <wp:extent cx="1692000" cy="70766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2000" cy="707669"/>
                    </a:xfrm>
                    <a:prstGeom prst="rect">
                      <a:avLst/>
                    </a:prstGeom>
                    <a:noFill/>
                  </pic:spPr>
                </pic:pic>
              </a:graphicData>
            </a:graphic>
          </wp:inline>
        </w:drawing>
      </w:r>
    </w:p>
    <w:p w14:paraId="3C6DFDBB" w14:textId="36352101" w:rsidR="00481D60" w:rsidRDefault="00481D60" w:rsidP="00DC3397">
      <w:pPr>
        <w:pStyle w:val="BlueExample"/>
        <w:numPr>
          <w:ilvl w:val="1"/>
          <w:numId w:val="6"/>
        </w:numPr>
      </w:pPr>
      <w:r w:rsidRPr="00C10ADD">
        <w:t xml:space="preserve">Use </w:t>
      </w:r>
      <w:r>
        <w:t>“</w:t>
      </w:r>
      <w:r w:rsidRPr="00C10ADD">
        <w:t>F</w:t>
      </w:r>
      <w:r>
        <w:t>J</w:t>
      </w:r>
      <w:r w:rsidRPr="00C10ADD">
        <w:t xml:space="preserve"> Picture</w:t>
      </w:r>
      <w:r>
        <w:t>”</w:t>
      </w:r>
      <w:r w:rsidRPr="00C10ADD">
        <w:t xml:space="preserve"> </w:t>
      </w:r>
      <w:r>
        <w:t xml:space="preserve">style </w:t>
      </w:r>
      <w:r w:rsidRPr="00C10ADD">
        <w:t>when inserting pictures</w:t>
      </w:r>
      <w:r>
        <w:t>, see below</w:t>
      </w:r>
      <w:r w:rsidR="003717B0">
        <w:t>.</w:t>
      </w:r>
    </w:p>
    <w:p w14:paraId="2F3FF051" w14:textId="15D11C0C" w:rsidR="003717B0" w:rsidRDefault="003717B0" w:rsidP="003717B0">
      <w:pPr>
        <w:pStyle w:val="FJPicture"/>
        <w:ind w:left="1080"/>
      </w:pPr>
      <w:r w:rsidRPr="003717B0">
        <w:rPr>
          <w:noProof/>
        </w:rPr>
        <w:drawing>
          <wp:inline distT="0" distB="0" distL="0" distR="0" wp14:anchorId="17967CE7" wp14:editId="23B73D04">
            <wp:extent cx="360000" cy="36000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pic:spPr>
                </pic:pic>
              </a:graphicData>
            </a:graphic>
          </wp:inline>
        </w:drawing>
      </w:r>
    </w:p>
    <w:p w14:paraId="62ABD1FD" w14:textId="77777777" w:rsidR="00481D60" w:rsidRPr="00C10ADD" w:rsidRDefault="00481D60" w:rsidP="00481D60">
      <w:pPr>
        <w:pStyle w:val="Caption"/>
        <w:ind w:firstLine="1080"/>
      </w:pPr>
      <w:r w:rsidRPr="00C10ADD">
        <w:t>Picture 1: I</w:t>
      </w:r>
      <w:r>
        <w:t>con</w:t>
      </w:r>
    </w:p>
    <w:p w14:paraId="5AC5E395" w14:textId="60A9453A" w:rsidR="00D60D8C" w:rsidRDefault="00481D60" w:rsidP="00DC3397">
      <w:pPr>
        <w:pStyle w:val="BlueExample"/>
        <w:numPr>
          <w:ilvl w:val="0"/>
          <w:numId w:val="6"/>
        </w:numPr>
      </w:pPr>
      <w:bookmarkStart w:id="2" w:name="_Toc88058272"/>
      <w:r>
        <w:t>U</w:t>
      </w:r>
      <w:bookmarkEnd w:id="2"/>
      <w:r>
        <w:t>se hyperlinks only if they are really needed to minimize maintenance effort.</w:t>
      </w:r>
      <w:r w:rsidR="00D60D8C">
        <w:br w:type="page"/>
      </w:r>
    </w:p>
    <w:p w14:paraId="5359136C" w14:textId="696E7C65" w:rsidR="00945928" w:rsidRDefault="00144017" w:rsidP="00945928">
      <w:pPr>
        <w:pStyle w:val="Heading1"/>
      </w:pPr>
      <w:bookmarkStart w:id="3" w:name="_Toc150350400"/>
      <w:r>
        <w:lastRenderedPageBreak/>
        <w:t>Purpose</w:t>
      </w:r>
      <w:bookmarkEnd w:id="3"/>
    </w:p>
    <w:p w14:paraId="1B4AE536" w14:textId="558C39C8" w:rsidR="00507A65" w:rsidRPr="00093C40" w:rsidRDefault="00507A65" w:rsidP="00093C40">
      <w:pPr>
        <w:pStyle w:val="BlueExample"/>
      </w:pPr>
      <w:r w:rsidRPr="00093C40">
        <w:t>Specify the policy from which this process is derived, if any.</w:t>
      </w:r>
      <w:r w:rsidR="00950017">
        <w:t xml:space="preserve"> Note that there is no need to have a separate policy for each process. </w:t>
      </w:r>
      <w:r w:rsidRPr="00093C40">
        <w:t xml:space="preserve">Articulate the reasons why business requires individuals to comply with this process. What are the consequences of </w:t>
      </w:r>
      <w:r w:rsidRPr="00950017">
        <w:rPr>
          <w:b/>
        </w:rPr>
        <w:t>not</w:t>
      </w:r>
      <w:r w:rsidRPr="00093C40">
        <w:t xml:space="preserve"> following the process?</w:t>
      </w:r>
    </w:p>
    <w:p w14:paraId="23480D54" w14:textId="5EB03FF4" w:rsidR="00945928" w:rsidRPr="003F7DC7" w:rsidRDefault="00945928" w:rsidP="00DC37D1">
      <w:pPr>
        <w:pStyle w:val="FJBody"/>
      </w:pPr>
      <w:r w:rsidRPr="003F7DC7">
        <w:t xml:space="preserve">The </w:t>
      </w:r>
      <w:sdt>
        <w:sdtPr>
          <w:alias w:val="Title"/>
          <w:tag w:val=""/>
          <w:id w:val="803121757"/>
          <w:placeholder>
            <w:docPart w:val="CE28650B675E47539A3650B2277C50ED"/>
          </w:placeholder>
          <w:dataBinding w:prefixMappings="xmlns:ns0='http://purl.org/dc/elements/1.1/' xmlns:ns1='http://schemas.openxmlformats.org/package/2006/metadata/core-properties' " w:xpath="/ns1:coreProperties[1]/ns0:title[1]" w:storeItemID="{6C3C8BC8-F283-45AE-878A-BAB7291924A1}"/>
          <w:text/>
        </w:sdtPr>
        <w:sdtEndPr/>
        <w:sdtContent>
          <w:r w:rsidR="00365C8A">
            <w:t>GD Standards Library Process Template</w:t>
          </w:r>
        </w:sdtContent>
      </w:sdt>
      <w:r>
        <w:t xml:space="preserve"> </w:t>
      </w:r>
      <w:r w:rsidRPr="003F7DC7">
        <w:t>underpins the &lt;policy name&gt; to ensure consistent d</w:t>
      </w:r>
      <w:r>
        <w:t>eployment of &lt;process subject&gt;.</w:t>
      </w:r>
    </w:p>
    <w:p w14:paraId="1E3418A6" w14:textId="33D8E926" w:rsidR="00945928" w:rsidRPr="003F7DC7" w:rsidRDefault="00945928" w:rsidP="00DC37D1">
      <w:pPr>
        <w:pStyle w:val="FJBody"/>
      </w:pPr>
      <w:r>
        <w:t xml:space="preserve">The </w:t>
      </w:r>
      <w:sdt>
        <w:sdtPr>
          <w:alias w:val="Title"/>
          <w:tag w:val=""/>
          <w:id w:val="-163477480"/>
          <w:placeholder>
            <w:docPart w:val="6E924EC020EB4C45A2A0DFB5A32C992A"/>
          </w:placeholder>
          <w:dataBinding w:prefixMappings="xmlns:ns0='http://purl.org/dc/elements/1.1/' xmlns:ns1='http://schemas.openxmlformats.org/package/2006/metadata/core-properties' " w:xpath="/ns1:coreProperties[1]/ns0:title[1]" w:storeItemID="{6C3C8BC8-F283-45AE-878A-BAB7291924A1}"/>
          <w:text/>
        </w:sdtPr>
        <w:sdtEndPr/>
        <w:sdtContent>
          <w:r w:rsidR="00365C8A">
            <w:t>GD Standards Library Process Template</w:t>
          </w:r>
        </w:sdtContent>
      </w:sdt>
      <w:r>
        <w:t xml:space="preserve"> </w:t>
      </w:r>
      <w:r w:rsidRPr="003F7DC7">
        <w:t xml:space="preserve">defines the high-level process for the </w:t>
      </w:r>
      <w:r>
        <w:t>..</w:t>
      </w:r>
      <w:r w:rsidRPr="003F7DC7">
        <w:t xml:space="preserve">. </w:t>
      </w:r>
    </w:p>
    <w:p w14:paraId="4FA25692" w14:textId="583727E8" w:rsidR="00945928" w:rsidRPr="00093C40" w:rsidRDefault="00945928" w:rsidP="00093C40">
      <w:pPr>
        <w:pStyle w:val="BlueExample"/>
      </w:pPr>
      <w:r w:rsidRPr="00093C40">
        <w:t>Add any process specific text.</w:t>
      </w:r>
    </w:p>
    <w:p w14:paraId="21DFF6B5" w14:textId="77777777" w:rsidR="00945928" w:rsidRDefault="00945928" w:rsidP="00DC37D1">
      <w:pPr>
        <w:pStyle w:val="Heading1"/>
      </w:pPr>
      <w:bookmarkStart w:id="4" w:name="_Toc87990428"/>
      <w:bookmarkStart w:id="5" w:name="_Toc87991324"/>
      <w:bookmarkStart w:id="6" w:name="_Toc150350401"/>
      <w:r>
        <w:t xml:space="preserve">Process </w:t>
      </w:r>
      <w:r w:rsidRPr="00DC37D1">
        <w:t>Overview</w:t>
      </w:r>
      <w:r>
        <w:t xml:space="preserve"> &amp; Scope</w:t>
      </w:r>
      <w:bookmarkEnd w:id="4"/>
      <w:bookmarkEnd w:id="5"/>
      <w:bookmarkEnd w:id="6"/>
    </w:p>
    <w:p w14:paraId="2808452A" w14:textId="3D3C84E4" w:rsidR="00945928" w:rsidRDefault="00945928" w:rsidP="00DC37D1">
      <w:pPr>
        <w:pStyle w:val="FJBody"/>
      </w:pPr>
      <w:r w:rsidRPr="003F7DC7">
        <w:t xml:space="preserve">All </w:t>
      </w:r>
      <w:r w:rsidR="00950017">
        <w:t>activities</w:t>
      </w:r>
      <w:r>
        <w:t xml:space="preserve"> in scope</w:t>
      </w:r>
      <w:r w:rsidRPr="003F7DC7">
        <w:t xml:space="preserve"> shall condu</w:t>
      </w:r>
      <w:r>
        <w:t xml:space="preserve">ct </w:t>
      </w:r>
      <w:sdt>
        <w:sdtPr>
          <w:alias w:val="Title"/>
          <w:tag w:val=""/>
          <w:id w:val="-100646535"/>
          <w:placeholder>
            <w:docPart w:val="53685C6EB7014DE2BC653073F905E6A3"/>
          </w:placeholder>
          <w:dataBinding w:prefixMappings="xmlns:ns0='http://purl.org/dc/elements/1.1/' xmlns:ns1='http://schemas.openxmlformats.org/package/2006/metadata/core-properties' " w:xpath="/ns1:coreProperties[1]/ns0:title[1]" w:storeItemID="{6C3C8BC8-F283-45AE-878A-BAB7291924A1}"/>
          <w:text/>
        </w:sdtPr>
        <w:sdtEndPr/>
        <w:sdtContent>
          <w:r w:rsidR="00365C8A">
            <w:t>GD Standards Library Process Template</w:t>
          </w:r>
        </w:sdtContent>
      </w:sdt>
      <w:r w:rsidRPr="003F7DC7">
        <w:t xml:space="preserve"> using the governance and g</w:t>
      </w:r>
      <w:r>
        <w:t>uidelines within this document.</w:t>
      </w:r>
    </w:p>
    <w:p w14:paraId="605213B4" w14:textId="7A8E4638" w:rsidR="00945928" w:rsidRDefault="00945928" w:rsidP="00945928">
      <w:pPr>
        <w:pStyle w:val="Heading2"/>
      </w:pPr>
      <w:bookmarkStart w:id="7" w:name="_Toc87990429"/>
      <w:bookmarkStart w:id="8" w:name="_Toc87991325"/>
      <w:bookmarkStart w:id="9" w:name="_Toc150350402"/>
      <w:r>
        <w:t>Scope Exclusions</w:t>
      </w:r>
      <w:bookmarkEnd w:id="7"/>
      <w:bookmarkEnd w:id="8"/>
      <w:bookmarkEnd w:id="9"/>
    </w:p>
    <w:p w14:paraId="3F28C908" w14:textId="66EB080D" w:rsidR="00212D59" w:rsidRPr="00212D59" w:rsidRDefault="00212D59" w:rsidP="00212D59">
      <w:pPr>
        <w:pStyle w:val="BlueExample"/>
      </w:pPr>
      <w:r>
        <w:t>Define</w:t>
      </w:r>
      <w:r w:rsidR="00994AA5">
        <w:t xml:space="preserve"> if some</w:t>
      </w:r>
      <w:r w:rsidR="00950017">
        <w:t xml:space="preserve"> activity </w:t>
      </w:r>
      <w:r w:rsidR="00994AA5">
        <w:t>is out of scope, for example</w:t>
      </w:r>
    </w:p>
    <w:p w14:paraId="22FA932A" w14:textId="48633476" w:rsidR="00212D59" w:rsidRPr="00212D59" w:rsidRDefault="00212D59" w:rsidP="00994AA5">
      <w:pPr>
        <w:pStyle w:val="FJBody"/>
        <w:numPr>
          <w:ilvl w:val="0"/>
          <w:numId w:val="30"/>
        </w:numPr>
      </w:pPr>
      <w:r>
        <w:t>Managing XXX, whose responsibility lies with XXX Process;</w:t>
      </w:r>
    </w:p>
    <w:p w14:paraId="272BD920" w14:textId="7EAFAFC1" w:rsidR="00700484" w:rsidRDefault="00700484" w:rsidP="00700484">
      <w:pPr>
        <w:pStyle w:val="Heading1"/>
      </w:pPr>
      <w:bookmarkStart w:id="10" w:name="_Toc87990437"/>
      <w:bookmarkStart w:id="11" w:name="_Toc87991333"/>
      <w:bookmarkStart w:id="12" w:name="_Toc150350403"/>
      <w:bookmarkStart w:id="13" w:name="_Toc87990430"/>
      <w:bookmarkStart w:id="14" w:name="_Toc87991326"/>
      <w:r w:rsidRPr="007C11BD">
        <w:t>Control Objectives</w:t>
      </w:r>
      <w:bookmarkEnd w:id="10"/>
      <w:bookmarkEnd w:id="11"/>
      <w:bookmarkEnd w:id="12"/>
    </w:p>
    <w:p w14:paraId="591B354B" w14:textId="15209943" w:rsidR="00283F66" w:rsidRDefault="00F5551C" w:rsidP="00700484">
      <w:pPr>
        <w:pStyle w:val="BlueExample"/>
        <w:rPr>
          <w:color w:val="000000" w:themeColor="text1"/>
        </w:rPr>
      </w:pPr>
      <w:r>
        <w:rPr>
          <w:color w:val="000000" w:themeColor="text1"/>
        </w:rPr>
        <w:t xml:space="preserve">These are the </w:t>
      </w:r>
      <w:r w:rsidR="00221377" w:rsidRPr="00221377">
        <w:rPr>
          <w:color w:val="000000" w:themeColor="text1"/>
        </w:rPr>
        <w:t>objective</w:t>
      </w:r>
      <w:r>
        <w:rPr>
          <w:color w:val="000000" w:themeColor="text1"/>
        </w:rPr>
        <w:t>s</w:t>
      </w:r>
      <w:r w:rsidR="00221377" w:rsidRPr="00221377">
        <w:rPr>
          <w:color w:val="000000" w:themeColor="text1"/>
        </w:rPr>
        <w:t>, direction</w:t>
      </w:r>
      <w:r>
        <w:rPr>
          <w:color w:val="000000" w:themeColor="text1"/>
        </w:rPr>
        <w:t>s</w:t>
      </w:r>
      <w:r w:rsidR="00221377" w:rsidRPr="00221377">
        <w:rPr>
          <w:color w:val="000000" w:themeColor="text1"/>
        </w:rPr>
        <w:t>, or standard</w:t>
      </w:r>
      <w:r>
        <w:rPr>
          <w:color w:val="000000" w:themeColor="text1"/>
        </w:rPr>
        <w:t>s</w:t>
      </w:r>
      <w:r w:rsidR="00221377" w:rsidRPr="00221377">
        <w:rPr>
          <w:color w:val="000000" w:themeColor="text1"/>
        </w:rPr>
        <w:t xml:space="preserve"> that acts as guidance </w:t>
      </w:r>
      <w:r w:rsidR="00D26E90">
        <w:rPr>
          <w:color w:val="000000" w:themeColor="text1"/>
        </w:rPr>
        <w:t xml:space="preserve">for </w:t>
      </w:r>
      <w:r w:rsidR="00221377" w:rsidRPr="00221377">
        <w:rPr>
          <w:color w:val="000000" w:themeColor="text1"/>
        </w:rPr>
        <w:t>interactions and operations</w:t>
      </w:r>
      <w:r w:rsidR="00D26E90">
        <w:rPr>
          <w:color w:val="000000" w:themeColor="text1"/>
        </w:rPr>
        <w:t xml:space="preserve"> so that we </w:t>
      </w:r>
      <w:r w:rsidR="00283F66" w:rsidRPr="00283F66">
        <w:rPr>
          <w:color w:val="000000" w:themeColor="text1"/>
        </w:rPr>
        <w:t>to fulfill</w:t>
      </w:r>
      <w:r w:rsidR="00D26E90">
        <w:rPr>
          <w:color w:val="000000" w:themeColor="text1"/>
        </w:rPr>
        <w:t xml:space="preserve"> </w:t>
      </w:r>
      <w:r w:rsidR="00283F66" w:rsidRPr="00283F66">
        <w:rPr>
          <w:color w:val="000000" w:themeColor="text1"/>
        </w:rPr>
        <w:t xml:space="preserve"> business and</w:t>
      </w:r>
      <w:r w:rsidR="00D26E90">
        <w:rPr>
          <w:color w:val="000000" w:themeColor="text1"/>
        </w:rPr>
        <w:t>/or</w:t>
      </w:r>
      <w:r w:rsidR="00283F66" w:rsidRPr="00283F66">
        <w:rPr>
          <w:color w:val="000000" w:themeColor="text1"/>
        </w:rPr>
        <w:t xml:space="preserve"> compliance requirements. Entities in scope are required to implement the</w:t>
      </w:r>
      <w:r w:rsidR="00684536">
        <w:rPr>
          <w:color w:val="000000" w:themeColor="text1"/>
        </w:rPr>
        <w:t>m</w:t>
      </w:r>
      <w:r w:rsidR="00893C1D">
        <w:rPr>
          <w:color w:val="000000" w:themeColor="text1"/>
        </w:rPr>
        <w:t xml:space="preserve"> as controls.</w:t>
      </w:r>
    </w:p>
    <w:p w14:paraId="762D7C33" w14:textId="77777777" w:rsidR="004F1965" w:rsidRDefault="00146C59" w:rsidP="007C13F7">
      <w:pPr>
        <w:pStyle w:val="BlueExample"/>
      </w:pPr>
      <w:r>
        <w:t>Note that a unique Reference# prefix will be assigned by the Library admin.</w:t>
      </w:r>
      <w:r w:rsidR="005F2479">
        <w:t xml:space="preserve"> </w:t>
      </w:r>
      <w:r w:rsidR="003C6CF1">
        <w:t xml:space="preserve">Describe the Control objective </w:t>
      </w:r>
      <w:r w:rsidR="00F95BA5">
        <w:t>in a compact way</w:t>
      </w:r>
      <w:r w:rsidR="005F2479">
        <w:t xml:space="preserve">. </w:t>
      </w:r>
      <w:r w:rsidR="00782ECD">
        <w:t xml:space="preserve"> </w:t>
      </w:r>
      <w:r w:rsidRPr="00FE441B">
        <w:t>In the "UCF or Citation" column you can either leave the entry blank, add a reference to the UCF or refer to a chapter in an external standard</w:t>
      </w:r>
      <w:r>
        <w:t>.</w:t>
      </w:r>
      <w:r w:rsidR="00782ECD">
        <w:t xml:space="preserve"> Add only one UCF reference</w:t>
      </w:r>
      <w:r w:rsidR="004F1965">
        <w:t xml:space="preserve"> per Control Objective. </w:t>
      </w:r>
    </w:p>
    <w:p w14:paraId="4C1FDBA1" w14:textId="142F506F" w:rsidR="007C13F7" w:rsidRPr="00E46C2E" w:rsidRDefault="007C13F7" w:rsidP="007C13F7">
      <w:pPr>
        <w:pStyle w:val="BlueExample"/>
        <w:rPr>
          <w:b/>
          <w:bCs/>
        </w:rPr>
      </w:pPr>
      <w:r>
        <w:t xml:space="preserve">Specify </w:t>
      </w:r>
      <w:r w:rsidR="005F2479">
        <w:t xml:space="preserve">also </w:t>
      </w:r>
      <w:r>
        <w:t xml:space="preserve">which </w:t>
      </w:r>
      <w:r w:rsidRPr="006033BA">
        <w:rPr>
          <w:i/>
          <w:iCs/>
        </w:rPr>
        <w:t>type of entities</w:t>
      </w:r>
      <w:r>
        <w:t xml:space="preserve"> </w:t>
      </w:r>
      <w:r w:rsidR="00893C1D">
        <w:t>are in the scope</w:t>
      </w:r>
      <w:r w:rsidR="005F2479">
        <w:t>.</w:t>
      </w:r>
      <w:r>
        <w:br/>
      </w:r>
      <w:r w:rsidRPr="00E46C2E">
        <w:rPr>
          <w:b/>
          <w:bCs/>
        </w:rPr>
        <w:t>EITHER</w:t>
      </w:r>
      <w:r>
        <w:rPr>
          <w:b/>
          <w:bCs/>
        </w:rPr>
        <w:t xml:space="preserve"> </w:t>
      </w:r>
    </w:p>
    <w:p w14:paraId="02C6BA4B" w14:textId="3EF72B2E" w:rsidR="00146C59" w:rsidRDefault="00146C59" w:rsidP="00146C59">
      <w:pPr>
        <w:pStyle w:val="BlueExample"/>
        <w:rPr>
          <w:color w:val="000000" w:themeColor="text1"/>
        </w:rPr>
      </w:pPr>
      <w:r>
        <w:rPr>
          <w:color w:val="auto"/>
        </w:rPr>
        <w:t>“</w:t>
      </w:r>
      <w:r w:rsidRPr="003816DC">
        <w:rPr>
          <w:color w:val="auto"/>
        </w:rPr>
        <w:t>&lt;prefix&gt;001-&lt;prefix&gt;00</w:t>
      </w:r>
      <w:r>
        <w:rPr>
          <w:color w:val="auto"/>
        </w:rPr>
        <w:t>2</w:t>
      </w:r>
      <w:r w:rsidRPr="003816DC">
        <w:rPr>
          <w:color w:val="auto"/>
        </w:rPr>
        <w:t xml:space="preserve"> </w:t>
      </w:r>
      <w:r w:rsidRPr="0063214E">
        <w:rPr>
          <w:color w:val="000000" w:themeColor="text1"/>
        </w:rPr>
        <w:t xml:space="preserve">apply to </w:t>
      </w:r>
      <w:r>
        <w:rPr>
          <w:color w:val="000000" w:themeColor="text1"/>
        </w:rPr>
        <w:t xml:space="preserve">delivery teams </w:t>
      </w:r>
      <w:r w:rsidR="00B06923">
        <w:rPr>
          <w:color w:val="000000" w:themeColor="text1"/>
        </w:rPr>
        <w:t>with</w:t>
      </w:r>
      <w:r>
        <w:rPr>
          <w:color w:val="000000" w:themeColor="text1"/>
        </w:rPr>
        <w:t xml:space="preserve"> IT availability requirements.”</w:t>
      </w:r>
      <w:r w:rsidRPr="0063214E">
        <w:rPr>
          <w:color w:val="000000" w:themeColor="text1"/>
        </w:rPr>
        <w:t xml:space="preserve"> </w:t>
      </w:r>
    </w:p>
    <w:p w14:paraId="314C25E2" w14:textId="77777777" w:rsidR="008D0FF7" w:rsidRPr="00797A8A" w:rsidRDefault="008D0FF7" w:rsidP="008D0FF7">
      <w:pPr>
        <w:pStyle w:val="BlueExample"/>
      </w:pPr>
      <w:r w:rsidRPr="00E46C2E">
        <w:rPr>
          <w:b/>
          <w:bCs/>
        </w:rPr>
        <w:t>OR</w:t>
      </w:r>
      <w:r w:rsidRPr="00797A8A">
        <w:t xml:space="preserve"> </w:t>
      </w:r>
      <w:r>
        <w:t xml:space="preserve">as in row 3 specify the entity in each Control objective using </w:t>
      </w:r>
      <w:r w:rsidRPr="00797A8A">
        <w:rPr>
          <w:b/>
          <w:bCs/>
        </w:rPr>
        <w:t>Applies to:</w:t>
      </w:r>
      <w:r>
        <w:rPr>
          <w:b/>
          <w:bCs/>
        </w:rPr>
        <w:t xml:space="preserve"> ..</w:t>
      </w:r>
      <w:r>
        <w:t>.</w:t>
      </w:r>
    </w:p>
    <w:tbl>
      <w:tblPr>
        <w:tblStyle w:val="Fujitsustandard2"/>
        <w:tblW w:w="4826" w:type="pct"/>
        <w:tblLook w:val="04A0" w:firstRow="1" w:lastRow="0" w:firstColumn="1" w:lastColumn="0" w:noHBand="0" w:noVBand="1"/>
      </w:tblPr>
      <w:tblGrid>
        <w:gridCol w:w="1555"/>
        <w:gridCol w:w="6662"/>
        <w:gridCol w:w="1842"/>
      </w:tblGrid>
      <w:tr w:rsidR="00146C59" w14:paraId="708BF948" w14:textId="77777777" w:rsidTr="003A7A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59" w:type="dxa"/>
            <w:gridSpan w:val="3"/>
            <w:tcBorders>
              <w:bottom w:val="single" w:sz="4" w:space="0" w:color="D9D9D9" w:themeColor="background2" w:themeShade="D9"/>
            </w:tcBorders>
          </w:tcPr>
          <w:p w14:paraId="2D13ED86" w14:textId="77777777" w:rsidR="00146C59" w:rsidRDefault="00146C59" w:rsidP="003A7AF8">
            <w:pPr>
              <w:pStyle w:val="FJBreakoutboxHeadline"/>
            </w:pPr>
            <w:r>
              <w:t>Control objectives</w:t>
            </w:r>
          </w:p>
        </w:tc>
      </w:tr>
      <w:tr w:rsidR="00146C59" w14:paraId="196D1D53" w14:textId="77777777" w:rsidTr="003A7AF8">
        <w:tblPrEx>
          <w:tblCellMar>
            <w:left w:w="57" w:type="dxa"/>
          </w:tblCellMar>
        </w:tblPrEx>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D9D9D9" w:themeColor="background2" w:themeShade="D9"/>
              <w:left w:val="single" w:sz="4" w:space="0" w:color="D9D9D9" w:themeColor="background2" w:themeShade="D9"/>
              <w:bottom w:val="single" w:sz="4" w:space="0" w:color="D9D9D9" w:themeColor="background2" w:themeShade="D9"/>
              <w:right w:val="single" w:sz="4" w:space="0" w:color="D9D9D9" w:themeColor="background2" w:themeShade="D9"/>
            </w:tcBorders>
            <w:shd w:val="clear" w:color="auto" w:fill="F2F2F2" w:themeFill="background2" w:themeFillShade="F2"/>
          </w:tcPr>
          <w:p w14:paraId="44E7238F" w14:textId="77777777" w:rsidR="00146C59" w:rsidRPr="004407F7" w:rsidRDefault="00146C59" w:rsidP="003A7AF8">
            <w:pPr>
              <w:pStyle w:val="FJBreakoutboxHeadline"/>
              <w:ind w:left="57"/>
              <w:rPr>
                <w:position w:val="0"/>
              </w:rPr>
            </w:pPr>
            <w:r w:rsidRPr="004407F7">
              <w:rPr>
                <w:position w:val="0"/>
              </w:rPr>
              <w:t>Reference#</w:t>
            </w:r>
          </w:p>
        </w:tc>
        <w:tc>
          <w:tcPr>
            <w:tcW w:w="6662" w:type="dxa"/>
            <w:tcBorders>
              <w:top w:val="single" w:sz="4" w:space="0" w:color="D9D9D9" w:themeColor="background2" w:themeShade="D9"/>
              <w:left w:val="single" w:sz="4" w:space="0" w:color="D9D9D9" w:themeColor="background2" w:themeShade="D9"/>
              <w:bottom w:val="single" w:sz="4" w:space="0" w:color="D9D9D9" w:themeColor="background2" w:themeShade="D9"/>
              <w:right w:val="single" w:sz="4" w:space="0" w:color="D9D9D9" w:themeColor="background2" w:themeShade="D9"/>
            </w:tcBorders>
            <w:shd w:val="clear" w:color="auto" w:fill="FFFFFF" w:themeFill="background1"/>
          </w:tcPr>
          <w:p w14:paraId="724C0E12" w14:textId="77777777" w:rsidR="00146C59" w:rsidRPr="004407F7" w:rsidRDefault="00146C59" w:rsidP="003A7AF8">
            <w:pPr>
              <w:pStyle w:val="FJBreakoutboxHeadline"/>
              <w:ind w:left="57"/>
              <w:cnfStyle w:val="100000000000" w:firstRow="1" w:lastRow="0" w:firstColumn="0" w:lastColumn="0" w:oddVBand="0" w:evenVBand="0" w:oddHBand="0" w:evenHBand="0" w:firstRowFirstColumn="0" w:firstRowLastColumn="0" w:lastRowFirstColumn="0" w:lastRowLastColumn="0"/>
              <w:rPr>
                <w:position w:val="0"/>
              </w:rPr>
            </w:pPr>
            <w:r w:rsidRPr="004407F7">
              <w:rPr>
                <w:position w:val="0"/>
              </w:rPr>
              <w:t xml:space="preserve">Control Objective </w:t>
            </w:r>
          </w:p>
        </w:tc>
        <w:tc>
          <w:tcPr>
            <w:tcW w:w="1842" w:type="dxa"/>
            <w:tcBorders>
              <w:top w:val="single" w:sz="4" w:space="0" w:color="D9D9D9" w:themeColor="background2" w:themeShade="D9"/>
              <w:left w:val="single" w:sz="4" w:space="0" w:color="D9D9D9" w:themeColor="background2" w:themeShade="D9"/>
              <w:bottom w:val="single" w:sz="4" w:space="0" w:color="D9D9D9" w:themeColor="background2" w:themeShade="D9"/>
              <w:right w:val="single" w:sz="4" w:space="0" w:color="D9D9D9" w:themeColor="background2" w:themeShade="D9"/>
            </w:tcBorders>
            <w:shd w:val="clear" w:color="auto" w:fill="FFFFFF" w:themeFill="background1"/>
          </w:tcPr>
          <w:p w14:paraId="6AC4C2AB" w14:textId="77777777" w:rsidR="00146C59" w:rsidRPr="004407F7" w:rsidRDefault="00146C59" w:rsidP="003A7AF8">
            <w:pPr>
              <w:pStyle w:val="FJBreakoutboxHeadline"/>
              <w:ind w:left="57"/>
              <w:cnfStyle w:val="100000000000" w:firstRow="1" w:lastRow="0" w:firstColumn="0" w:lastColumn="0" w:oddVBand="0" w:evenVBand="0" w:oddHBand="0" w:evenHBand="0" w:firstRowFirstColumn="0" w:firstRowLastColumn="0" w:lastRowFirstColumn="0" w:lastRowLastColumn="0"/>
              <w:rPr>
                <w:position w:val="0"/>
              </w:rPr>
            </w:pPr>
            <w:r w:rsidRPr="004407F7">
              <w:rPr>
                <w:position w:val="0"/>
              </w:rPr>
              <w:t>UCF</w:t>
            </w:r>
            <w:r w:rsidRPr="004407F7">
              <w:rPr>
                <w:position w:val="0"/>
                <w:vertAlign w:val="superscript"/>
              </w:rPr>
              <w:footnoteReference w:id="2"/>
            </w:r>
            <w:r>
              <w:rPr>
                <w:position w:val="0"/>
              </w:rPr>
              <w:t>/Citation</w:t>
            </w:r>
          </w:p>
        </w:tc>
      </w:tr>
      <w:tr w:rsidR="00146C59" w14:paraId="104C286D" w14:textId="77777777" w:rsidTr="003A7AF8">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D9D9D9" w:themeColor="background2" w:themeShade="D9"/>
            </w:tcBorders>
          </w:tcPr>
          <w:p w14:paraId="0A0AAEBB" w14:textId="77777777" w:rsidR="00146C59" w:rsidRDefault="00146C59" w:rsidP="003A7AF8">
            <w:pPr>
              <w:pStyle w:val="FJBreakoutboxHeadline"/>
            </w:pPr>
            <w:r>
              <w:t>&lt;prefix&gt;001</w:t>
            </w:r>
          </w:p>
        </w:tc>
        <w:tc>
          <w:tcPr>
            <w:tcW w:w="6662" w:type="dxa"/>
            <w:tcBorders>
              <w:top w:val="single" w:sz="4" w:space="0" w:color="D9D9D9" w:themeColor="background2" w:themeShade="D9"/>
            </w:tcBorders>
          </w:tcPr>
          <w:p w14:paraId="56DDEA8A" w14:textId="77777777" w:rsidR="00146C59" w:rsidRDefault="00146C59" w:rsidP="003A7AF8">
            <w:pPr>
              <w:pStyle w:val="NoSpacing"/>
              <w:cnfStyle w:val="000000100000" w:firstRow="0" w:lastRow="0" w:firstColumn="0" w:lastColumn="0" w:oddVBand="0" w:evenVBand="0" w:oddHBand="1" w:evenHBand="0" w:firstRowFirstColumn="0" w:firstRowLastColumn="0" w:lastRowFirstColumn="0" w:lastRowLastColumn="0"/>
            </w:pPr>
            <w:r w:rsidRPr="00080CFE">
              <w:rPr>
                <w:rFonts w:ascii="Open Sans" w:hAnsi="Open Sans" w:cs="Open Sans"/>
                <w:color w:val="191C1F"/>
                <w:shd w:val="clear" w:color="auto" w:fill="FFFFFF"/>
              </w:rPr>
              <w:t>Maintain dependency between Availability planning and Configuration Management.</w:t>
            </w:r>
          </w:p>
        </w:tc>
        <w:tc>
          <w:tcPr>
            <w:tcW w:w="1842" w:type="dxa"/>
            <w:tcBorders>
              <w:top w:val="single" w:sz="4" w:space="0" w:color="D9D9D9" w:themeColor="background2" w:themeShade="D9"/>
            </w:tcBorders>
          </w:tcPr>
          <w:p w14:paraId="1A7B893A" w14:textId="7956D017" w:rsidR="00146C59" w:rsidRPr="008B1382" w:rsidRDefault="008D0FF7" w:rsidP="003A7AF8">
            <w:pPr>
              <w:cnfStyle w:val="000000100000" w:firstRow="0" w:lastRow="0" w:firstColumn="0" w:lastColumn="0" w:oddVBand="0" w:evenVBand="0" w:oddHBand="1" w:evenHBand="0" w:firstRowFirstColumn="0" w:firstRowLastColumn="0" w:lastRowFirstColumn="0" w:lastRowLastColumn="0"/>
              <w:rPr>
                <w:rFonts w:ascii="Arial" w:hAnsi="Arial" w:cs="Arial"/>
                <w:color w:val="0000FF"/>
                <w:sz w:val="20"/>
                <w:szCs w:val="20"/>
                <w:u w:val="single"/>
                <w:lang w:val="en-US"/>
              </w:rPr>
            </w:pPr>
            <w:hyperlink r:id="rId17" w:history="1">
              <w:r>
                <w:rPr>
                  <w:rStyle w:val="Hyperlink"/>
                  <w:rFonts w:ascii="Arial" w:hAnsi="Arial" w:cs="Arial"/>
                  <w:sz w:val="20"/>
                  <w:szCs w:val="20"/>
                  <w:u w:val="single"/>
                </w:rPr>
                <w:t>00000</w:t>
              </w:r>
            </w:hyperlink>
          </w:p>
        </w:tc>
      </w:tr>
      <w:tr w:rsidR="00146C59" w14:paraId="474CEF76" w14:textId="77777777" w:rsidTr="003A7AF8">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4B79378" w14:textId="77777777" w:rsidR="00146C59" w:rsidRDefault="00146C59" w:rsidP="003A7AF8">
            <w:pPr>
              <w:pStyle w:val="FJBreakoutboxHeadline"/>
            </w:pPr>
            <w:r>
              <w:t>&lt;prefix&gt;002</w:t>
            </w:r>
          </w:p>
        </w:tc>
        <w:tc>
          <w:tcPr>
            <w:tcW w:w="6662" w:type="dxa"/>
          </w:tcPr>
          <w:p w14:paraId="21A15370" w14:textId="77777777" w:rsidR="00146C59" w:rsidRDefault="00146C59" w:rsidP="003A7AF8">
            <w:pPr>
              <w:pStyle w:val="NoSpacing"/>
              <w:cnfStyle w:val="000000010000" w:firstRow="0" w:lastRow="0" w:firstColumn="0" w:lastColumn="0" w:oddVBand="0" w:evenVBand="0" w:oddHBand="0" w:evenHBand="1" w:firstRowFirstColumn="0" w:firstRowLastColumn="0" w:lastRowFirstColumn="0" w:lastRowLastColumn="0"/>
            </w:pPr>
            <w:r>
              <w:rPr>
                <w:rFonts w:ascii="Open Sans" w:hAnsi="Open Sans" w:cs="Open Sans"/>
                <w:color w:val="191C1F"/>
                <w:shd w:val="clear" w:color="auto" w:fill="FFFFFF"/>
              </w:rPr>
              <w:t>Compile Availability plans</w:t>
            </w:r>
          </w:p>
        </w:tc>
        <w:tc>
          <w:tcPr>
            <w:tcW w:w="1842" w:type="dxa"/>
          </w:tcPr>
          <w:p w14:paraId="450AB84B" w14:textId="37FABCF0" w:rsidR="00146C59" w:rsidRPr="008B1382" w:rsidRDefault="008D0FF7" w:rsidP="003A7AF8">
            <w:pPr>
              <w:cnfStyle w:val="000000010000" w:firstRow="0" w:lastRow="0" w:firstColumn="0" w:lastColumn="0" w:oddVBand="0" w:evenVBand="0" w:oddHBand="0" w:evenHBand="1" w:firstRowFirstColumn="0" w:firstRowLastColumn="0" w:lastRowFirstColumn="0" w:lastRowLastColumn="0"/>
              <w:rPr>
                <w:rStyle w:val="Hyperlink"/>
                <w:rFonts w:ascii="Arial" w:hAnsi="Arial" w:cs="Arial"/>
                <w:sz w:val="20"/>
                <w:szCs w:val="20"/>
                <w:u w:val="single"/>
              </w:rPr>
            </w:pPr>
            <w:hyperlink r:id="rId18" w:history="1">
              <w:r>
                <w:rPr>
                  <w:rStyle w:val="Hyperlink"/>
                  <w:rFonts w:ascii="Arial" w:hAnsi="Arial" w:cs="Arial"/>
                  <w:sz w:val="20"/>
                  <w:szCs w:val="20"/>
                  <w:u w:val="single"/>
                </w:rPr>
                <w:t>00000</w:t>
              </w:r>
            </w:hyperlink>
          </w:p>
        </w:tc>
      </w:tr>
      <w:tr w:rsidR="00146C59" w14:paraId="3CA996D6" w14:textId="77777777" w:rsidTr="003A7AF8">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D8B5004" w14:textId="77777777" w:rsidR="00146C59" w:rsidRDefault="00146C59" w:rsidP="003A7AF8">
            <w:pPr>
              <w:pStyle w:val="FJBreakoutboxHeadline"/>
            </w:pPr>
            <w:r>
              <w:t>&lt;prefix&gt;003</w:t>
            </w:r>
          </w:p>
        </w:tc>
        <w:tc>
          <w:tcPr>
            <w:tcW w:w="6662" w:type="dxa"/>
          </w:tcPr>
          <w:p w14:paraId="1489949B" w14:textId="77777777" w:rsidR="00146C59" w:rsidRDefault="00146C59" w:rsidP="003A7AF8">
            <w:pPr>
              <w:pStyle w:val="NoSpacing"/>
              <w:cnfStyle w:val="000000100000" w:firstRow="0" w:lastRow="0" w:firstColumn="0" w:lastColumn="0" w:oddVBand="0" w:evenVBand="0" w:oddHBand="1" w:evenHBand="0" w:firstRowFirstColumn="0" w:firstRowLastColumn="0" w:lastRowFirstColumn="0" w:lastRowLastColumn="0"/>
            </w:pPr>
            <w:r>
              <w:t>Payment approvals from senior management</w:t>
            </w:r>
          </w:p>
          <w:p w14:paraId="7D16A831" w14:textId="77777777" w:rsidR="00146C59" w:rsidRDefault="00146C59" w:rsidP="003A7AF8">
            <w:pPr>
              <w:pStyle w:val="NoSpacing"/>
              <w:cnfStyle w:val="000000100000" w:firstRow="0" w:lastRow="0" w:firstColumn="0" w:lastColumn="0" w:oddVBand="0" w:evenVBand="0" w:oddHBand="1" w:evenHBand="0" w:firstRowFirstColumn="0" w:firstRowLastColumn="0" w:lastRowFirstColumn="0" w:lastRowLastColumn="0"/>
            </w:pPr>
            <w:r w:rsidRPr="00E31B57">
              <w:rPr>
                <w:b/>
                <w:bCs/>
              </w:rPr>
              <w:t>Applies to</w:t>
            </w:r>
            <w:r w:rsidRPr="00E31B57">
              <w:t>:</w:t>
            </w:r>
            <w:r>
              <w:t xml:space="preserve"> </w:t>
            </w:r>
            <w:r w:rsidRPr="0063214E">
              <w:rPr>
                <w:color w:val="000000" w:themeColor="text1"/>
              </w:rPr>
              <w:t>G</w:t>
            </w:r>
            <w:r>
              <w:rPr>
                <w:color w:val="000000" w:themeColor="text1"/>
              </w:rPr>
              <w:t>DC HR Payroll SPOC</w:t>
            </w:r>
          </w:p>
        </w:tc>
        <w:tc>
          <w:tcPr>
            <w:tcW w:w="1842" w:type="dxa"/>
          </w:tcPr>
          <w:p w14:paraId="693F4E3E" w14:textId="08BAC2A8" w:rsidR="00146C59" w:rsidRPr="008B1382" w:rsidRDefault="008D0FF7" w:rsidP="003A7AF8">
            <w:pPr>
              <w:cnfStyle w:val="000000100000" w:firstRow="0" w:lastRow="0" w:firstColumn="0" w:lastColumn="0" w:oddVBand="0" w:evenVBand="0" w:oddHBand="1" w:evenHBand="0" w:firstRowFirstColumn="0" w:firstRowLastColumn="0" w:lastRowFirstColumn="0" w:lastRowLastColumn="0"/>
              <w:rPr>
                <w:rStyle w:val="Hyperlink"/>
                <w:rFonts w:ascii="Arial" w:hAnsi="Arial" w:cs="Arial"/>
                <w:sz w:val="20"/>
                <w:szCs w:val="20"/>
                <w:u w:val="single"/>
              </w:rPr>
            </w:pPr>
            <w:hyperlink r:id="rId19" w:history="1">
              <w:r>
                <w:rPr>
                  <w:rStyle w:val="Hyperlink"/>
                  <w:rFonts w:ascii="Arial" w:hAnsi="Arial" w:cs="Arial"/>
                  <w:sz w:val="20"/>
                  <w:szCs w:val="20"/>
                  <w:u w:val="single"/>
                </w:rPr>
                <w:t>00000</w:t>
              </w:r>
            </w:hyperlink>
          </w:p>
        </w:tc>
      </w:tr>
    </w:tbl>
    <w:p w14:paraId="47CACA1D" w14:textId="77777777" w:rsidR="00945928" w:rsidRDefault="00945928" w:rsidP="00945928">
      <w:pPr>
        <w:pStyle w:val="Heading1"/>
      </w:pPr>
      <w:bookmarkStart w:id="15" w:name="_Toc150350404"/>
      <w:r>
        <w:t>Entry Criteria</w:t>
      </w:r>
      <w:bookmarkEnd w:id="13"/>
      <w:bookmarkEnd w:id="14"/>
      <w:bookmarkEnd w:id="15"/>
    </w:p>
    <w:p w14:paraId="49B89FB0" w14:textId="77777777" w:rsidR="00945928" w:rsidRPr="00093C40" w:rsidRDefault="00945928" w:rsidP="00093C40">
      <w:pPr>
        <w:pStyle w:val="BlueExample"/>
      </w:pPr>
      <w:r w:rsidRPr="00093C40">
        <w:t>State the criteria based on which this process gets triggered e.g. when a problem is reported by a stakeholder.</w:t>
      </w:r>
    </w:p>
    <w:p w14:paraId="1C7461BE" w14:textId="60D52051" w:rsidR="00945928" w:rsidRPr="004B21B9" w:rsidRDefault="00945928" w:rsidP="00EF0D64">
      <w:pPr>
        <w:pStyle w:val="FJBullets"/>
      </w:pPr>
      <w:r w:rsidRPr="004B21B9">
        <w:t>&lt;Add Text&gt;</w:t>
      </w:r>
    </w:p>
    <w:p w14:paraId="37D67018" w14:textId="77777777" w:rsidR="00945928" w:rsidRDefault="00945928" w:rsidP="00945928">
      <w:pPr>
        <w:pStyle w:val="Heading1"/>
      </w:pPr>
      <w:bookmarkStart w:id="16" w:name="_Toc87990431"/>
      <w:bookmarkStart w:id="17" w:name="_Toc87991327"/>
      <w:bookmarkStart w:id="18" w:name="_Toc150350405"/>
      <w:r>
        <w:t>Exit Criteria</w:t>
      </w:r>
      <w:bookmarkEnd w:id="16"/>
      <w:bookmarkEnd w:id="17"/>
      <w:bookmarkEnd w:id="18"/>
    </w:p>
    <w:p w14:paraId="389719CB" w14:textId="77777777" w:rsidR="00945928" w:rsidRPr="00093C40" w:rsidRDefault="00945928" w:rsidP="00093C40">
      <w:pPr>
        <w:pStyle w:val="BlueExample"/>
      </w:pPr>
      <w:r w:rsidRPr="00093C40">
        <w:t>State the criteria, which indicate the completion of the process execution.</w:t>
      </w:r>
    </w:p>
    <w:p w14:paraId="17C548C1" w14:textId="77777777" w:rsidR="00945928" w:rsidRPr="004B21B9" w:rsidRDefault="00945928" w:rsidP="00045E13">
      <w:pPr>
        <w:pStyle w:val="FJBullets"/>
      </w:pPr>
      <w:r>
        <w:lastRenderedPageBreak/>
        <w:t>&lt;Add Text</w:t>
      </w:r>
    </w:p>
    <w:p w14:paraId="1C7CA046" w14:textId="67B66888" w:rsidR="00945928" w:rsidRDefault="00C85D62" w:rsidP="00945928">
      <w:pPr>
        <w:pStyle w:val="Heading1"/>
      </w:pPr>
      <w:bookmarkStart w:id="19" w:name="_Toc87990432"/>
      <w:bookmarkStart w:id="20" w:name="_Toc87991328"/>
      <w:bookmarkStart w:id="21" w:name="_Toc150350406"/>
      <w:r>
        <w:t xml:space="preserve">Process </w:t>
      </w:r>
      <w:r w:rsidR="00DB36F0">
        <w:t>High-</w:t>
      </w:r>
      <w:r w:rsidR="00B22BE7">
        <w:t>L</w:t>
      </w:r>
      <w:r w:rsidR="00DB36F0">
        <w:t>evel</w:t>
      </w:r>
      <w:r w:rsidR="00945928">
        <w:t xml:space="preserve"> </w:t>
      </w:r>
      <w:r w:rsidR="00DB36F0">
        <w:t>F</w:t>
      </w:r>
      <w:r w:rsidR="00945928">
        <w:t>lowchart</w:t>
      </w:r>
      <w:bookmarkEnd w:id="19"/>
      <w:bookmarkEnd w:id="20"/>
      <w:bookmarkEnd w:id="21"/>
    </w:p>
    <w:p w14:paraId="741D6356" w14:textId="436853CA" w:rsidR="00945928" w:rsidRPr="00224AA4" w:rsidRDefault="00945928" w:rsidP="00945928">
      <w:pPr>
        <w:pStyle w:val="FJBody"/>
        <w:rPr>
          <w:color w:val="0033CC"/>
        </w:rPr>
      </w:pPr>
      <w:r>
        <w:t>B</w:t>
      </w:r>
      <w:r w:rsidRPr="003505C2">
        <w:t xml:space="preserve">rief overview of the </w:t>
      </w:r>
      <w:sdt>
        <w:sdtPr>
          <w:alias w:val="Title"/>
          <w:tag w:val=""/>
          <w:id w:val="-597014896"/>
          <w:placeholder>
            <w:docPart w:val="39163A1A80CE41EBBBE139DE994F2EFF"/>
          </w:placeholder>
          <w:dataBinding w:prefixMappings="xmlns:ns0='http://purl.org/dc/elements/1.1/' xmlns:ns1='http://schemas.openxmlformats.org/package/2006/metadata/core-properties' " w:xpath="/ns1:coreProperties[1]/ns0:title[1]" w:storeItemID="{6C3C8BC8-F283-45AE-878A-BAB7291924A1}"/>
          <w:text/>
        </w:sdtPr>
        <w:sdtEndPr/>
        <w:sdtContent>
          <w:r w:rsidR="00365C8A">
            <w:t>GD Standards Library Process Template</w:t>
          </w:r>
        </w:sdtContent>
      </w:sdt>
      <w:r>
        <w:t xml:space="preserve"> showing the high-level steps, responsibilities, mandatory inputs and mandatory outputs. The process is </w:t>
      </w:r>
      <w:r w:rsidRPr="003505C2">
        <w:t xml:space="preserve">described in more detail in </w:t>
      </w:r>
      <w:r>
        <w:t xml:space="preserve">chapter </w:t>
      </w:r>
      <w:r>
        <w:fldChar w:fldCharType="begin"/>
      </w:r>
      <w:r>
        <w:instrText xml:space="preserve"> REF _Ref71555515 \r \h </w:instrText>
      </w:r>
      <w:r>
        <w:fldChar w:fldCharType="separate"/>
      </w:r>
      <w:r w:rsidR="00552FA2">
        <w:t>6</w:t>
      </w:r>
      <w:r>
        <w:fldChar w:fldCharType="end"/>
      </w:r>
      <w:r>
        <w:t xml:space="preserve"> </w:t>
      </w:r>
      <w:r>
        <w:fldChar w:fldCharType="begin"/>
      </w:r>
      <w:r>
        <w:instrText xml:space="preserve"> REF _Ref71555526 \h </w:instrText>
      </w:r>
      <w:r>
        <w:fldChar w:fldCharType="separate"/>
      </w:r>
      <w:r w:rsidR="00552FA2">
        <w:t>Process Steps and Accountabilitie</w:t>
      </w:r>
      <w:r>
        <w:fldChar w:fldCharType="end"/>
      </w:r>
      <w:r w:rsidR="003A4678">
        <w:t>s</w:t>
      </w:r>
      <w:r w:rsidRPr="003505C2">
        <w:t>.</w:t>
      </w:r>
      <w:r>
        <w:t xml:space="preserve"> </w:t>
      </w:r>
      <w:r w:rsidRPr="00224AA4">
        <w:rPr>
          <w:color w:val="0033CC"/>
        </w:rPr>
        <w:t xml:space="preserve">Double-click the below </w:t>
      </w:r>
      <w:r>
        <w:rPr>
          <w:color w:val="0033CC"/>
        </w:rPr>
        <w:t xml:space="preserve">embedded </w:t>
      </w:r>
      <w:r w:rsidRPr="00224AA4">
        <w:rPr>
          <w:color w:val="0033CC"/>
        </w:rPr>
        <w:t xml:space="preserve">flowchart to </w:t>
      </w:r>
      <w:r>
        <w:rPr>
          <w:color w:val="0033CC"/>
        </w:rPr>
        <w:t xml:space="preserve">create your own using </w:t>
      </w:r>
      <w:r w:rsidRPr="00224AA4">
        <w:rPr>
          <w:color w:val="0033CC"/>
        </w:rPr>
        <w:t>full Excel functionalities.</w:t>
      </w:r>
    </w:p>
    <w:p w14:paraId="2678C624" w14:textId="77777777" w:rsidR="00945928" w:rsidRPr="003413C8" w:rsidRDefault="001C3362" w:rsidP="00945928">
      <w:pPr>
        <w:pStyle w:val="FJBody"/>
      </w:pPr>
      <w:r w:rsidRPr="001C3362">
        <w:rPr>
          <w:noProof/>
          <w:lang w:eastAsia="ja-JP"/>
        </w:rPr>
        <w:object w:dxaOrig="10846" w:dyaOrig="13357" w14:anchorId="5BDE9D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75pt;height:632.25pt" o:ole="">
            <v:imagedata r:id="rId20" o:title=""/>
          </v:shape>
          <o:OLEObject Type="Embed" ProgID="Excel.Sheet.12" ShapeID="_x0000_i1025" DrawAspect="Content" ObjectID="_1827303097" r:id="rId21"/>
        </w:object>
      </w:r>
    </w:p>
    <w:p w14:paraId="67D08FF4" w14:textId="3CED407B" w:rsidR="00945928" w:rsidRDefault="00945928" w:rsidP="00945928">
      <w:pPr>
        <w:pStyle w:val="Heading1"/>
      </w:pPr>
      <w:bookmarkStart w:id="22" w:name="_Ref71555515"/>
      <w:bookmarkStart w:id="23" w:name="_Ref71555526"/>
      <w:bookmarkStart w:id="24" w:name="_Toc87990433"/>
      <w:bookmarkStart w:id="25" w:name="_Toc87991329"/>
      <w:bookmarkStart w:id="26" w:name="_Toc150350407"/>
      <w:r>
        <w:lastRenderedPageBreak/>
        <w:t>Process Steps and Accountabilitie</w:t>
      </w:r>
      <w:bookmarkEnd w:id="22"/>
      <w:bookmarkEnd w:id="23"/>
      <w:r w:rsidR="001E1959">
        <w:t>s</w:t>
      </w:r>
      <w:bookmarkEnd w:id="24"/>
      <w:bookmarkEnd w:id="25"/>
      <w:bookmarkEnd w:id="26"/>
    </w:p>
    <w:p w14:paraId="1C5A889E" w14:textId="4054D87D" w:rsidR="002F66AA" w:rsidRDefault="002F66AA" w:rsidP="002F66AA">
      <w:pPr>
        <w:pStyle w:val="BlueExample"/>
      </w:pPr>
      <w:r>
        <w:t xml:space="preserve">Describe the primary process interfaces, inputs </w:t>
      </w:r>
      <w:r w:rsidR="002856ED">
        <w:t>and</w:t>
      </w:r>
      <w:r>
        <w:t xml:space="preserve"> outputs (e.g. change items that will need updating in the CMDB).</w:t>
      </w:r>
    </w:p>
    <w:tbl>
      <w:tblPr>
        <w:tblStyle w:val="Fujitsustandard1"/>
        <w:tblW w:w="10343" w:type="dxa"/>
        <w:tblLook w:val="04A0" w:firstRow="1" w:lastRow="0" w:firstColumn="1" w:lastColumn="0" w:noHBand="0" w:noVBand="1"/>
      </w:tblPr>
      <w:tblGrid>
        <w:gridCol w:w="4952"/>
        <w:gridCol w:w="5391"/>
      </w:tblGrid>
      <w:tr w:rsidR="00945928" w14:paraId="302F75C8" w14:textId="77777777" w:rsidTr="00BF7967">
        <w:trPr>
          <w:cnfStyle w:val="100000000000" w:firstRow="1" w:lastRow="0" w:firstColumn="0" w:lastColumn="0" w:oddVBand="0" w:evenVBand="0" w:oddHBand="0" w:evenHBand="0" w:firstRowFirstColumn="0" w:firstRowLastColumn="0" w:lastRowFirstColumn="0" w:lastRowLastColumn="0"/>
          <w:trHeight w:val="283"/>
          <w:tblHeader/>
        </w:trPr>
        <w:tc>
          <w:tcPr>
            <w:tcW w:w="4952" w:type="dxa"/>
          </w:tcPr>
          <w:p w14:paraId="472F66D8" w14:textId="77777777" w:rsidR="00945928" w:rsidRPr="00621575" w:rsidRDefault="00945928" w:rsidP="0006701C">
            <w:pPr>
              <w:pStyle w:val="FJHeadlinewhite"/>
            </w:pPr>
            <w:r w:rsidRPr="00621575">
              <w:t xml:space="preserve">Step </w:t>
            </w:r>
            <w:r w:rsidR="00AC4488" w:rsidRPr="00621575">
              <w:t>n</w:t>
            </w:r>
            <w:r w:rsidRPr="00621575">
              <w:t>ame</w:t>
            </w:r>
          </w:p>
        </w:tc>
        <w:tc>
          <w:tcPr>
            <w:tcW w:w="5391" w:type="dxa"/>
          </w:tcPr>
          <w:p w14:paraId="00895932" w14:textId="77777777" w:rsidR="00945928" w:rsidRPr="00621575" w:rsidRDefault="00945928" w:rsidP="00614FA0">
            <w:pPr>
              <w:pStyle w:val="FJHeadlinewhite"/>
            </w:pPr>
            <w:r w:rsidRPr="00621575">
              <w:t>Responsibility</w:t>
            </w:r>
          </w:p>
        </w:tc>
      </w:tr>
      <w:tr w:rsidR="00945928" w14:paraId="2D1DBB55"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4952" w:type="dxa"/>
            <w:vAlign w:val="center"/>
          </w:tcPr>
          <w:p w14:paraId="27C6505A" w14:textId="77777777" w:rsidR="00945928" w:rsidRDefault="00945928" w:rsidP="006D2831">
            <w:pPr>
              <w:pStyle w:val="FJBreakoutboxHeadline"/>
            </w:pPr>
            <w:r w:rsidRPr="00B04E58">
              <w:t>Step 1: Step Title</w:t>
            </w:r>
          </w:p>
        </w:tc>
        <w:tc>
          <w:tcPr>
            <w:tcW w:w="5391" w:type="dxa"/>
            <w:vAlign w:val="center"/>
          </w:tcPr>
          <w:p w14:paraId="7E0551BD" w14:textId="270376BE" w:rsidR="00945928" w:rsidRDefault="00945928" w:rsidP="006D2831">
            <w:pPr>
              <w:pStyle w:val="FJBreakoutboxHeadline"/>
            </w:pPr>
            <w:r w:rsidRPr="00B708C2">
              <w:t>&lt;Role Responsib</w:t>
            </w:r>
            <w:r>
              <w:t>le&gt;</w:t>
            </w:r>
          </w:p>
        </w:tc>
      </w:tr>
      <w:tr w:rsidR="00945928" w:rsidRPr="006D2AD6" w14:paraId="4A80DFEB" w14:textId="77777777" w:rsidTr="001E1959">
        <w:tblPrEx>
          <w:tblCellMar>
            <w:left w:w="57" w:type="dxa"/>
            <w:right w:w="28" w:type="dxa"/>
          </w:tblCellMar>
        </w:tblPrEx>
        <w:trPr>
          <w:cnfStyle w:val="000000010000" w:firstRow="0" w:lastRow="0" w:firstColumn="0" w:lastColumn="0" w:oddVBand="0" w:evenVBand="0" w:oddHBand="0" w:evenHBand="1" w:firstRowFirstColumn="0" w:firstRowLastColumn="0" w:lastRowFirstColumn="0" w:lastRowLastColumn="0"/>
          <w:cantSplit/>
        </w:trPr>
        <w:tc>
          <w:tcPr>
            <w:tcW w:w="4952" w:type="dxa"/>
            <w:vAlign w:val="center"/>
          </w:tcPr>
          <w:p w14:paraId="68A86AE4" w14:textId="77777777" w:rsidR="00945928" w:rsidRDefault="00945928" w:rsidP="006D2831">
            <w:pPr>
              <w:pStyle w:val="FJBreakoutboxHeadline"/>
            </w:pPr>
            <w:r>
              <w:t>Mandatory inputs</w:t>
            </w:r>
          </w:p>
          <w:p w14:paraId="2019A3D1" w14:textId="77777777" w:rsidR="00945928" w:rsidRDefault="00945928" w:rsidP="00045E13">
            <w:pPr>
              <w:pStyle w:val="FJBullets"/>
              <w:numPr>
                <w:ilvl w:val="0"/>
                <w:numId w:val="9"/>
              </w:numPr>
            </w:pPr>
            <w:r>
              <w:t>&lt;Input 1&gt;</w:t>
            </w:r>
          </w:p>
          <w:p w14:paraId="12AE4D7D" w14:textId="77777777" w:rsidR="00945928" w:rsidRDefault="00945928" w:rsidP="00045E13">
            <w:pPr>
              <w:pStyle w:val="FJBullets"/>
              <w:numPr>
                <w:ilvl w:val="0"/>
                <w:numId w:val="9"/>
              </w:numPr>
            </w:pPr>
            <w:r>
              <w:t>&lt;Input 2&gt;</w:t>
            </w:r>
          </w:p>
        </w:tc>
        <w:tc>
          <w:tcPr>
            <w:tcW w:w="5391" w:type="dxa"/>
            <w:vAlign w:val="center"/>
          </w:tcPr>
          <w:p w14:paraId="43DF6F9B" w14:textId="77777777" w:rsidR="00945928" w:rsidRDefault="00945928" w:rsidP="006D2831">
            <w:pPr>
              <w:pStyle w:val="FJBreakoutboxHeadline"/>
            </w:pPr>
            <w:r>
              <w:t>Mandatory outputs</w:t>
            </w:r>
          </w:p>
          <w:p w14:paraId="6DC953D0" w14:textId="77777777" w:rsidR="00945928" w:rsidRDefault="00945928" w:rsidP="00045E13">
            <w:pPr>
              <w:pStyle w:val="FJBullets"/>
              <w:numPr>
                <w:ilvl w:val="0"/>
                <w:numId w:val="10"/>
              </w:numPr>
            </w:pPr>
            <w:r>
              <w:t>&lt;Input 1&gt;</w:t>
            </w:r>
          </w:p>
          <w:p w14:paraId="5FA14FD7" w14:textId="77777777" w:rsidR="00945928" w:rsidRPr="00B708C2" w:rsidRDefault="00945928" w:rsidP="00045E13">
            <w:pPr>
              <w:pStyle w:val="FJBullets"/>
              <w:numPr>
                <w:ilvl w:val="0"/>
                <w:numId w:val="10"/>
              </w:numPr>
            </w:pPr>
            <w:r w:rsidRPr="00B708C2">
              <w:t>&lt;Input 2&gt;</w:t>
            </w:r>
          </w:p>
        </w:tc>
      </w:tr>
      <w:tr w:rsidR="00945928" w14:paraId="3354ED53"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10343" w:type="dxa"/>
            <w:gridSpan w:val="2"/>
            <w:vAlign w:val="center"/>
          </w:tcPr>
          <w:p w14:paraId="4D1B1B07" w14:textId="77777777" w:rsidR="00945928" w:rsidRDefault="00945928" w:rsidP="00045E13">
            <w:pPr>
              <w:pStyle w:val="FJBullets"/>
              <w:numPr>
                <w:ilvl w:val="1"/>
                <w:numId w:val="7"/>
              </w:numPr>
            </w:pPr>
            <w:r>
              <w:t>Sub-step</w:t>
            </w:r>
          </w:p>
          <w:p w14:paraId="23E8C186" w14:textId="77777777" w:rsidR="00945928" w:rsidRDefault="00945928" w:rsidP="00045E13">
            <w:pPr>
              <w:pStyle w:val="FJBullets"/>
              <w:numPr>
                <w:ilvl w:val="1"/>
                <w:numId w:val="7"/>
              </w:numPr>
            </w:pPr>
            <w:r>
              <w:t>Sub-step</w:t>
            </w:r>
          </w:p>
        </w:tc>
      </w:tr>
      <w:tr w:rsidR="00945928" w14:paraId="51531B7B" w14:textId="77777777" w:rsidTr="001E1959">
        <w:tblPrEx>
          <w:tblCellMar>
            <w:left w:w="57" w:type="dxa"/>
            <w:right w:w="28" w:type="dxa"/>
          </w:tblCellMar>
        </w:tblPrEx>
        <w:trPr>
          <w:cnfStyle w:val="000000010000" w:firstRow="0" w:lastRow="0" w:firstColumn="0" w:lastColumn="0" w:oddVBand="0" w:evenVBand="0" w:oddHBand="0" w:evenHBand="1" w:firstRowFirstColumn="0" w:firstRowLastColumn="0" w:lastRowFirstColumn="0" w:lastRowLastColumn="0"/>
          <w:cantSplit/>
        </w:trPr>
        <w:tc>
          <w:tcPr>
            <w:tcW w:w="4952" w:type="dxa"/>
            <w:vAlign w:val="center"/>
          </w:tcPr>
          <w:p w14:paraId="5C21531B" w14:textId="77777777" w:rsidR="00945928" w:rsidRDefault="00945928" w:rsidP="006D2831">
            <w:pPr>
              <w:pStyle w:val="FJBreakoutboxHeadline"/>
            </w:pPr>
            <w:r w:rsidRPr="00B04E58">
              <w:t xml:space="preserve">Step </w:t>
            </w:r>
            <w:r>
              <w:t>2</w:t>
            </w:r>
            <w:r w:rsidRPr="00B04E58">
              <w:t>: Step Title</w:t>
            </w:r>
          </w:p>
        </w:tc>
        <w:tc>
          <w:tcPr>
            <w:tcW w:w="5391" w:type="dxa"/>
            <w:vAlign w:val="center"/>
          </w:tcPr>
          <w:p w14:paraId="057E175E" w14:textId="7178167C" w:rsidR="00945928" w:rsidRDefault="00945928" w:rsidP="006D2831">
            <w:pPr>
              <w:pStyle w:val="FJBreakoutboxHeadline"/>
            </w:pPr>
            <w:r w:rsidRPr="00B708C2">
              <w:t>&lt;Role Responsib</w:t>
            </w:r>
            <w:r>
              <w:t>le&gt;</w:t>
            </w:r>
          </w:p>
        </w:tc>
      </w:tr>
      <w:tr w:rsidR="00945928" w14:paraId="50CAB760"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4952" w:type="dxa"/>
            <w:vAlign w:val="center"/>
          </w:tcPr>
          <w:p w14:paraId="7C522F92" w14:textId="77777777" w:rsidR="00945928" w:rsidRDefault="00945928" w:rsidP="006D2831">
            <w:pPr>
              <w:pStyle w:val="FJBreakoutboxHeadline"/>
            </w:pPr>
            <w:r>
              <w:t>Mandatory inputs</w:t>
            </w:r>
          </w:p>
          <w:p w14:paraId="77F7F7D6" w14:textId="77777777" w:rsidR="00945928" w:rsidRDefault="00945928" w:rsidP="00045E13">
            <w:pPr>
              <w:pStyle w:val="FJBullets"/>
              <w:numPr>
                <w:ilvl w:val="0"/>
                <w:numId w:val="11"/>
              </w:numPr>
            </w:pPr>
            <w:r>
              <w:t>&lt;Input 1&gt;</w:t>
            </w:r>
          </w:p>
          <w:p w14:paraId="7EEBBA0F" w14:textId="77777777" w:rsidR="00945928" w:rsidRDefault="00945928" w:rsidP="00045E13">
            <w:pPr>
              <w:pStyle w:val="FJBullets"/>
              <w:numPr>
                <w:ilvl w:val="0"/>
                <w:numId w:val="11"/>
              </w:numPr>
            </w:pPr>
            <w:r>
              <w:t>&lt;Input 2&gt;</w:t>
            </w:r>
          </w:p>
        </w:tc>
        <w:tc>
          <w:tcPr>
            <w:tcW w:w="5391" w:type="dxa"/>
            <w:vAlign w:val="center"/>
          </w:tcPr>
          <w:p w14:paraId="344DD241" w14:textId="77777777" w:rsidR="00945928" w:rsidRDefault="00945928" w:rsidP="006D2831">
            <w:pPr>
              <w:pStyle w:val="FJBreakoutboxHeadline"/>
            </w:pPr>
            <w:r>
              <w:t>Mandatory outputs</w:t>
            </w:r>
          </w:p>
          <w:p w14:paraId="2887C462" w14:textId="77777777" w:rsidR="00945928" w:rsidRDefault="00945928" w:rsidP="00045E13">
            <w:pPr>
              <w:pStyle w:val="FJBullets"/>
              <w:numPr>
                <w:ilvl w:val="0"/>
                <w:numId w:val="12"/>
              </w:numPr>
            </w:pPr>
            <w:r>
              <w:t>&lt;Input 1&gt;</w:t>
            </w:r>
          </w:p>
          <w:p w14:paraId="7B85A2FD" w14:textId="77777777" w:rsidR="00945928" w:rsidRDefault="00945928" w:rsidP="00045E13">
            <w:pPr>
              <w:pStyle w:val="FJBullets"/>
              <w:numPr>
                <w:ilvl w:val="0"/>
                <w:numId w:val="12"/>
              </w:numPr>
            </w:pPr>
            <w:r w:rsidRPr="00B708C2">
              <w:t>&lt;Input 2&gt;</w:t>
            </w:r>
          </w:p>
        </w:tc>
      </w:tr>
      <w:tr w:rsidR="00945928" w14:paraId="10D9DF97" w14:textId="77777777" w:rsidTr="001E1959">
        <w:tblPrEx>
          <w:tblCellMar>
            <w:left w:w="57" w:type="dxa"/>
            <w:right w:w="28" w:type="dxa"/>
          </w:tblCellMar>
        </w:tblPrEx>
        <w:trPr>
          <w:cnfStyle w:val="000000010000" w:firstRow="0" w:lastRow="0" w:firstColumn="0" w:lastColumn="0" w:oddVBand="0" w:evenVBand="0" w:oddHBand="0" w:evenHBand="1" w:firstRowFirstColumn="0" w:firstRowLastColumn="0" w:lastRowFirstColumn="0" w:lastRowLastColumn="0"/>
          <w:cantSplit/>
        </w:trPr>
        <w:tc>
          <w:tcPr>
            <w:tcW w:w="10343" w:type="dxa"/>
            <w:gridSpan w:val="2"/>
            <w:vAlign w:val="center"/>
          </w:tcPr>
          <w:p w14:paraId="0BE9B445" w14:textId="77777777" w:rsidR="00945928" w:rsidRDefault="00945928" w:rsidP="00045E13">
            <w:pPr>
              <w:pStyle w:val="FJBullets"/>
              <w:numPr>
                <w:ilvl w:val="1"/>
                <w:numId w:val="13"/>
              </w:numPr>
            </w:pPr>
            <w:r>
              <w:t>Sub-step</w:t>
            </w:r>
          </w:p>
          <w:p w14:paraId="1FB57F1B" w14:textId="77777777" w:rsidR="00945928" w:rsidRDefault="00945928" w:rsidP="00045E13">
            <w:pPr>
              <w:pStyle w:val="FJBullets"/>
              <w:numPr>
                <w:ilvl w:val="1"/>
                <w:numId w:val="13"/>
              </w:numPr>
            </w:pPr>
            <w:r>
              <w:t>Sub-step</w:t>
            </w:r>
          </w:p>
        </w:tc>
      </w:tr>
      <w:tr w:rsidR="00945928" w14:paraId="5AA767BA"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4952" w:type="dxa"/>
          </w:tcPr>
          <w:p w14:paraId="116360DA" w14:textId="77777777" w:rsidR="00945928" w:rsidRDefault="00945928" w:rsidP="006D2831">
            <w:pPr>
              <w:pStyle w:val="FJBreakoutboxHeadline"/>
            </w:pPr>
            <w:r w:rsidRPr="00B04E58">
              <w:t xml:space="preserve">Step </w:t>
            </w:r>
            <w:r>
              <w:t>3</w:t>
            </w:r>
            <w:r w:rsidRPr="00B04E58">
              <w:t>: Step Title</w:t>
            </w:r>
          </w:p>
        </w:tc>
        <w:tc>
          <w:tcPr>
            <w:tcW w:w="5391" w:type="dxa"/>
          </w:tcPr>
          <w:p w14:paraId="2C873921" w14:textId="1CE7536C" w:rsidR="00945928" w:rsidRDefault="00945928" w:rsidP="006D2831">
            <w:pPr>
              <w:pStyle w:val="FJBreakoutboxHeadline"/>
            </w:pPr>
            <w:r w:rsidRPr="00B708C2">
              <w:t>&lt;Role Responsib</w:t>
            </w:r>
            <w:r>
              <w:t>le&gt;</w:t>
            </w:r>
          </w:p>
        </w:tc>
      </w:tr>
      <w:tr w:rsidR="00945928" w14:paraId="1EEBE1B6" w14:textId="77777777" w:rsidTr="001E1959">
        <w:tblPrEx>
          <w:tblCellMar>
            <w:left w:w="57" w:type="dxa"/>
          </w:tblCellMar>
        </w:tblPrEx>
        <w:trPr>
          <w:cnfStyle w:val="000000010000" w:firstRow="0" w:lastRow="0" w:firstColumn="0" w:lastColumn="0" w:oddVBand="0" w:evenVBand="0" w:oddHBand="0" w:evenHBand="1" w:firstRowFirstColumn="0" w:firstRowLastColumn="0" w:lastRowFirstColumn="0" w:lastRowLastColumn="0"/>
          <w:cantSplit/>
        </w:trPr>
        <w:tc>
          <w:tcPr>
            <w:tcW w:w="4952" w:type="dxa"/>
          </w:tcPr>
          <w:p w14:paraId="63432203" w14:textId="77777777" w:rsidR="00945928" w:rsidRDefault="00945928" w:rsidP="006D2831">
            <w:pPr>
              <w:pStyle w:val="FJBreakoutboxHeadline"/>
            </w:pPr>
            <w:r>
              <w:t>Mandatory inputs</w:t>
            </w:r>
          </w:p>
          <w:p w14:paraId="217CA5F5" w14:textId="77777777" w:rsidR="00945928" w:rsidRDefault="00945928" w:rsidP="00045E13">
            <w:pPr>
              <w:pStyle w:val="FJBullets"/>
              <w:numPr>
                <w:ilvl w:val="0"/>
                <w:numId w:val="14"/>
              </w:numPr>
            </w:pPr>
            <w:r>
              <w:t>&lt;Input 1&gt;</w:t>
            </w:r>
          </w:p>
          <w:p w14:paraId="45F76BD0" w14:textId="77777777" w:rsidR="00945928" w:rsidRDefault="00945928" w:rsidP="00045E13">
            <w:pPr>
              <w:pStyle w:val="FJBullets"/>
              <w:numPr>
                <w:ilvl w:val="0"/>
                <w:numId w:val="14"/>
              </w:numPr>
            </w:pPr>
            <w:r>
              <w:t>&lt;Input 2&gt;</w:t>
            </w:r>
          </w:p>
        </w:tc>
        <w:tc>
          <w:tcPr>
            <w:tcW w:w="5391" w:type="dxa"/>
          </w:tcPr>
          <w:p w14:paraId="3FEFF32A" w14:textId="77777777" w:rsidR="00945928" w:rsidRDefault="00945928" w:rsidP="006D2831">
            <w:pPr>
              <w:pStyle w:val="FJBreakoutboxHeadline"/>
            </w:pPr>
            <w:r>
              <w:t>Mandatory outputs</w:t>
            </w:r>
          </w:p>
          <w:p w14:paraId="73505B9C" w14:textId="77777777" w:rsidR="00945928" w:rsidRDefault="00945928" w:rsidP="00045E13">
            <w:pPr>
              <w:pStyle w:val="FJBullets"/>
              <w:numPr>
                <w:ilvl w:val="0"/>
                <w:numId w:val="15"/>
              </w:numPr>
            </w:pPr>
            <w:r>
              <w:t>&lt;Input 1&gt;</w:t>
            </w:r>
          </w:p>
          <w:p w14:paraId="6CD76934" w14:textId="77777777" w:rsidR="00945928" w:rsidRDefault="00945928" w:rsidP="00045E13">
            <w:pPr>
              <w:pStyle w:val="FJBullets"/>
              <w:numPr>
                <w:ilvl w:val="0"/>
                <w:numId w:val="15"/>
              </w:numPr>
            </w:pPr>
            <w:r w:rsidRPr="00B708C2">
              <w:t>&lt;Input 2&gt;</w:t>
            </w:r>
          </w:p>
        </w:tc>
      </w:tr>
      <w:tr w:rsidR="00945928" w14:paraId="3D2DEF07"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10343" w:type="dxa"/>
            <w:gridSpan w:val="2"/>
          </w:tcPr>
          <w:p w14:paraId="5A3EB34B" w14:textId="77777777" w:rsidR="00945928" w:rsidRDefault="00945928" w:rsidP="00045E13">
            <w:pPr>
              <w:pStyle w:val="FJBullets"/>
              <w:numPr>
                <w:ilvl w:val="1"/>
                <w:numId w:val="16"/>
              </w:numPr>
            </w:pPr>
            <w:r>
              <w:t>Sub-step</w:t>
            </w:r>
          </w:p>
          <w:p w14:paraId="32713C95" w14:textId="77777777" w:rsidR="00945928" w:rsidRDefault="00945928" w:rsidP="00045E13">
            <w:pPr>
              <w:pStyle w:val="FJBullets"/>
              <w:numPr>
                <w:ilvl w:val="1"/>
                <w:numId w:val="16"/>
              </w:numPr>
            </w:pPr>
            <w:r>
              <w:t>Sub-step</w:t>
            </w:r>
          </w:p>
        </w:tc>
      </w:tr>
      <w:tr w:rsidR="00945928" w14:paraId="393F1FD7" w14:textId="77777777" w:rsidTr="001E1959">
        <w:tblPrEx>
          <w:tblCellMar>
            <w:left w:w="57" w:type="dxa"/>
          </w:tblCellMar>
        </w:tblPrEx>
        <w:trPr>
          <w:cnfStyle w:val="000000010000" w:firstRow="0" w:lastRow="0" w:firstColumn="0" w:lastColumn="0" w:oddVBand="0" w:evenVBand="0" w:oddHBand="0" w:evenHBand="1" w:firstRowFirstColumn="0" w:firstRowLastColumn="0" w:lastRowFirstColumn="0" w:lastRowLastColumn="0"/>
          <w:cantSplit/>
        </w:trPr>
        <w:tc>
          <w:tcPr>
            <w:tcW w:w="4952" w:type="dxa"/>
          </w:tcPr>
          <w:p w14:paraId="2637C3A6" w14:textId="77777777" w:rsidR="00945928" w:rsidRDefault="00945928" w:rsidP="006D2831">
            <w:pPr>
              <w:pStyle w:val="FJBreakoutboxHeadline"/>
            </w:pPr>
            <w:r w:rsidRPr="00B04E58">
              <w:t xml:space="preserve">Step </w:t>
            </w:r>
            <w:r>
              <w:t>4</w:t>
            </w:r>
            <w:r w:rsidRPr="00B04E58">
              <w:t>: Step Title</w:t>
            </w:r>
          </w:p>
        </w:tc>
        <w:tc>
          <w:tcPr>
            <w:tcW w:w="5391" w:type="dxa"/>
          </w:tcPr>
          <w:p w14:paraId="4459848E" w14:textId="06C3B444" w:rsidR="00945928" w:rsidRDefault="00945928" w:rsidP="006D2831">
            <w:pPr>
              <w:pStyle w:val="FJBreakoutboxHeadline"/>
            </w:pPr>
            <w:r w:rsidRPr="00B708C2">
              <w:t>&lt;Role Responsib</w:t>
            </w:r>
            <w:r>
              <w:t>le&gt;</w:t>
            </w:r>
          </w:p>
        </w:tc>
      </w:tr>
      <w:tr w:rsidR="00945928" w14:paraId="70BF5687"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4952" w:type="dxa"/>
          </w:tcPr>
          <w:p w14:paraId="45B5564B" w14:textId="77777777" w:rsidR="00945928" w:rsidRDefault="00945928" w:rsidP="006D2831">
            <w:pPr>
              <w:pStyle w:val="FJBreakoutboxHeadline"/>
            </w:pPr>
            <w:r>
              <w:t>Mandatory inputs</w:t>
            </w:r>
          </w:p>
          <w:p w14:paraId="58BC5742" w14:textId="77777777" w:rsidR="00945928" w:rsidRDefault="00945928" w:rsidP="00045E13">
            <w:pPr>
              <w:pStyle w:val="FJBullets"/>
              <w:numPr>
                <w:ilvl w:val="0"/>
                <w:numId w:val="17"/>
              </w:numPr>
            </w:pPr>
            <w:r>
              <w:t>&lt;Input 1&gt;</w:t>
            </w:r>
          </w:p>
          <w:p w14:paraId="4C6C5AEA" w14:textId="77777777" w:rsidR="00945928" w:rsidRDefault="00945928" w:rsidP="00045E13">
            <w:pPr>
              <w:pStyle w:val="FJBullets"/>
              <w:numPr>
                <w:ilvl w:val="0"/>
                <w:numId w:val="17"/>
              </w:numPr>
            </w:pPr>
            <w:r>
              <w:t>&lt;Input 2&gt;</w:t>
            </w:r>
          </w:p>
        </w:tc>
        <w:tc>
          <w:tcPr>
            <w:tcW w:w="5391" w:type="dxa"/>
          </w:tcPr>
          <w:p w14:paraId="73E897F9" w14:textId="77777777" w:rsidR="00945928" w:rsidRDefault="00945928" w:rsidP="006D2831">
            <w:pPr>
              <w:pStyle w:val="FJBreakoutboxHeadline"/>
            </w:pPr>
            <w:r>
              <w:t>Mandatory outputs</w:t>
            </w:r>
          </w:p>
          <w:p w14:paraId="3D1B2AE9" w14:textId="77777777" w:rsidR="00945928" w:rsidRDefault="00945928" w:rsidP="00045E13">
            <w:pPr>
              <w:pStyle w:val="FJBullets"/>
              <w:numPr>
                <w:ilvl w:val="0"/>
                <w:numId w:val="18"/>
              </w:numPr>
            </w:pPr>
            <w:r>
              <w:t>&lt;Input 1&gt;</w:t>
            </w:r>
          </w:p>
          <w:p w14:paraId="564A056F" w14:textId="77777777" w:rsidR="00945928" w:rsidRDefault="00945928" w:rsidP="00045E13">
            <w:pPr>
              <w:pStyle w:val="FJBullets"/>
              <w:numPr>
                <w:ilvl w:val="0"/>
                <w:numId w:val="18"/>
              </w:numPr>
            </w:pPr>
            <w:r w:rsidRPr="00B708C2">
              <w:t>&lt;Input 2&gt;</w:t>
            </w:r>
          </w:p>
        </w:tc>
      </w:tr>
      <w:tr w:rsidR="00945928" w14:paraId="2C1696B7" w14:textId="77777777" w:rsidTr="001E1959">
        <w:tblPrEx>
          <w:tblCellMar>
            <w:left w:w="57" w:type="dxa"/>
          </w:tblCellMar>
        </w:tblPrEx>
        <w:trPr>
          <w:cnfStyle w:val="000000010000" w:firstRow="0" w:lastRow="0" w:firstColumn="0" w:lastColumn="0" w:oddVBand="0" w:evenVBand="0" w:oddHBand="0" w:evenHBand="1" w:firstRowFirstColumn="0" w:firstRowLastColumn="0" w:lastRowFirstColumn="0" w:lastRowLastColumn="0"/>
          <w:cantSplit/>
        </w:trPr>
        <w:tc>
          <w:tcPr>
            <w:tcW w:w="10343" w:type="dxa"/>
            <w:gridSpan w:val="2"/>
          </w:tcPr>
          <w:p w14:paraId="776765C3" w14:textId="77777777" w:rsidR="00945928" w:rsidRDefault="00945928" w:rsidP="00045E13">
            <w:pPr>
              <w:pStyle w:val="FJBullets"/>
              <w:numPr>
                <w:ilvl w:val="1"/>
                <w:numId w:val="19"/>
              </w:numPr>
            </w:pPr>
            <w:r>
              <w:t>Sub-step</w:t>
            </w:r>
          </w:p>
          <w:p w14:paraId="54B7D942" w14:textId="77777777" w:rsidR="00945928" w:rsidRDefault="00945928" w:rsidP="00045E13">
            <w:pPr>
              <w:pStyle w:val="FJBullets"/>
              <w:numPr>
                <w:ilvl w:val="1"/>
                <w:numId w:val="19"/>
              </w:numPr>
            </w:pPr>
            <w:r>
              <w:t>Sub-step</w:t>
            </w:r>
          </w:p>
        </w:tc>
      </w:tr>
      <w:tr w:rsidR="00945928" w14:paraId="4F14AC4D"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4952" w:type="dxa"/>
          </w:tcPr>
          <w:p w14:paraId="79A0A6DF" w14:textId="77777777" w:rsidR="00945928" w:rsidRDefault="00945928" w:rsidP="006D2831">
            <w:pPr>
              <w:pStyle w:val="FJBreakoutboxHeadline"/>
            </w:pPr>
            <w:r w:rsidRPr="00B04E58">
              <w:t xml:space="preserve">Step </w:t>
            </w:r>
            <w:r>
              <w:t>5</w:t>
            </w:r>
            <w:r w:rsidRPr="00B04E58">
              <w:t>: Step Title</w:t>
            </w:r>
          </w:p>
        </w:tc>
        <w:tc>
          <w:tcPr>
            <w:tcW w:w="5391" w:type="dxa"/>
          </w:tcPr>
          <w:p w14:paraId="232EA24A" w14:textId="6F7E9CA5" w:rsidR="00945928" w:rsidRDefault="00945928" w:rsidP="006D2831">
            <w:pPr>
              <w:pStyle w:val="FJBreakoutboxHeadline"/>
            </w:pPr>
            <w:r w:rsidRPr="00B708C2">
              <w:t>&lt;Role Responsib</w:t>
            </w:r>
            <w:r>
              <w:t>le&gt;</w:t>
            </w:r>
          </w:p>
        </w:tc>
      </w:tr>
      <w:tr w:rsidR="00945928" w14:paraId="33D7A6CD" w14:textId="77777777" w:rsidTr="001E1959">
        <w:tblPrEx>
          <w:tblCellMar>
            <w:left w:w="57" w:type="dxa"/>
          </w:tblCellMar>
        </w:tblPrEx>
        <w:trPr>
          <w:cnfStyle w:val="000000010000" w:firstRow="0" w:lastRow="0" w:firstColumn="0" w:lastColumn="0" w:oddVBand="0" w:evenVBand="0" w:oddHBand="0" w:evenHBand="1" w:firstRowFirstColumn="0" w:firstRowLastColumn="0" w:lastRowFirstColumn="0" w:lastRowLastColumn="0"/>
          <w:cantSplit/>
        </w:trPr>
        <w:tc>
          <w:tcPr>
            <w:tcW w:w="4952" w:type="dxa"/>
          </w:tcPr>
          <w:p w14:paraId="6722E162" w14:textId="77777777" w:rsidR="00945928" w:rsidRDefault="00945928" w:rsidP="006D2831">
            <w:pPr>
              <w:pStyle w:val="FJBreakoutboxHeadline"/>
            </w:pPr>
            <w:r>
              <w:t>Mandatory inputs</w:t>
            </w:r>
          </w:p>
          <w:p w14:paraId="402D5D85" w14:textId="77777777" w:rsidR="00945928" w:rsidRDefault="00945928" w:rsidP="00045E13">
            <w:pPr>
              <w:pStyle w:val="FJBullets"/>
              <w:numPr>
                <w:ilvl w:val="0"/>
                <w:numId w:val="20"/>
              </w:numPr>
            </w:pPr>
            <w:r>
              <w:t>&lt;Input 1&gt;</w:t>
            </w:r>
          </w:p>
          <w:p w14:paraId="276986E4" w14:textId="77777777" w:rsidR="00945928" w:rsidRDefault="00945928" w:rsidP="00045E13">
            <w:pPr>
              <w:pStyle w:val="FJBullets"/>
              <w:numPr>
                <w:ilvl w:val="0"/>
                <w:numId w:val="20"/>
              </w:numPr>
            </w:pPr>
            <w:r>
              <w:t>&lt;Input 2&gt;</w:t>
            </w:r>
          </w:p>
        </w:tc>
        <w:tc>
          <w:tcPr>
            <w:tcW w:w="5391" w:type="dxa"/>
          </w:tcPr>
          <w:p w14:paraId="1668AEEC" w14:textId="77777777" w:rsidR="00945928" w:rsidRDefault="00945928" w:rsidP="006D2831">
            <w:pPr>
              <w:pStyle w:val="FJBreakoutboxHeadline"/>
            </w:pPr>
            <w:r>
              <w:t>Mandatory outputs</w:t>
            </w:r>
          </w:p>
          <w:p w14:paraId="490B6242" w14:textId="77777777" w:rsidR="00945928" w:rsidRDefault="00945928" w:rsidP="00045E13">
            <w:pPr>
              <w:pStyle w:val="FJBullets"/>
              <w:numPr>
                <w:ilvl w:val="0"/>
                <w:numId w:val="21"/>
              </w:numPr>
            </w:pPr>
            <w:r>
              <w:t>&lt;Input 1&gt;</w:t>
            </w:r>
          </w:p>
          <w:p w14:paraId="54C5659A" w14:textId="77777777" w:rsidR="00945928" w:rsidRDefault="00945928" w:rsidP="00045E13">
            <w:pPr>
              <w:pStyle w:val="FJBullets"/>
              <w:numPr>
                <w:ilvl w:val="0"/>
                <w:numId w:val="21"/>
              </w:numPr>
            </w:pPr>
            <w:r w:rsidRPr="00B708C2">
              <w:t>&lt;Input 2&gt;</w:t>
            </w:r>
          </w:p>
        </w:tc>
      </w:tr>
      <w:tr w:rsidR="00945928" w14:paraId="7A00E338" w14:textId="77777777" w:rsidTr="001E1959">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10343" w:type="dxa"/>
            <w:gridSpan w:val="2"/>
          </w:tcPr>
          <w:p w14:paraId="7326E8DA" w14:textId="77777777" w:rsidR="00945928" w:rsidRDefault="00945928" w:rsidP="00045E13">
            <w:pPr>
              <w:pStyle w:val="FJBullets"/>
              <w:numPr>
                <w:ilvl w:val="1"/>
                <w:numId w:val="22"/>
              </w:numPr>
            </w:pPr>
            <w:r>
              <w:t>Sub-step</w:t>
            </w:r>
          </w:p>
          <w:p w14:paraId="36BFDFFE" w14:textId="77777777" w:rsidR="00945928" w:rsidRDefault="00945928" w:rsidP="00045E13">
            <w:pPr>
              <w:pStyle w:val="FJBullets"/>
              <w:numPr>
                <w:ilvl w:val="1"/>
                <w:numId w:val="22"/>
              </w:numPr>
            </w:pPr>
            <w:r>
              <w:t>Sub-step</w:t>
            </w:r>
          </w:p>
        </w:tc>
      </w:tr>
    </w:tbl>
    <w:p w14:paraId="0F19D448" w14:textId="77777777" w:rsidR="00945928" w:rsidRDefault="00945928" w:rsidP="00945928">
      <w:pPr>
        <w:pStyle w:val="Heading1"/>
      </w:pPr>
      <w:bookmarkStart w:id="27" w:name="_Toc87990434"/>
      <w:bookmarkStart w:id="28" w:name="_Toc87991330"/>
      <w:bookmarkStart w:id="29" w:name="_Toc150350408"/>
      <w:r>
        <w:t>Roles and Responsibilities</w:t>
      </w:r>
      <w:bookmarkEnd w:id="27"/>
      <w:bookmarkEnd w:id="28"/>
      <w:bookmarkEnd w:id="29"/>
    </w:p>
    <w:p w14:paraId="6CF18839" w14:textId="77777777" w:rsidR="00945928" w:rsidRPr="00F535CB" w:rsidRDefault="00945928" w:rsidP="00945928">
      <w:pPr>
        <w:pStyle w:val="Heading2"/>
      </w:pPr>
      <w:bookmarkStart w:id="30" w:name="_Toc87990435"/>
      <w:bookmarkStart w:id="31" w:name="_Toc87991331"/>
      <w:bookmarkStart w:id="32" w:name="_Toc150350409"/>
      <w:r>
        <w:t xml:space="preserve">RASCI </w:t>
      </w:r>
      <w:r w:rsidR="00B22BE7">
        <w:t>M</w:t>
      </w:r>
      <w:r>
        <w:t>atrix</w:t>
      </w:r>
      <w:bookmarkEnd w:id="30"/>
      <w:bookmarkEnd w:id="31"/>
      <w:bookmarkEnd w:id="32"/>
    </w:p>
    <w:p w14:paraId="0903EA25" w14:textId="77777777" w:rsidR="00945928" w:rsidRPr="00093C40" w:rsidRDefault="00945928" w:rsidP="00093C40">
      <w:pPr>
        <w:pStyle w:val="BlueExample"/>
      </w:pPr>
      <w:r w:rsidRPr="00093C40">
        <w:t xml:space="preserve">Use </w:t>
      </w:r>
      <w:r w:rsidR="00DB36F0">
        <w:t xml:space="preserve">the </w:t>
      </w:r>
      <w:r w:rsidRPr="00093C40">
        <w:t xml:space="preserve">RASCI matrix (responsibility assignment matrix) to describe the roles involved in the process and their responsibilities. Populate </w:t>
      </w:r>
      <w:r w:rsidR="00B22BE7">
        <w:t xml:space="preserve">the </w:t>
      </w:r>
      <w:r w:rsidRPr="00093C40">
        <w:t xml:space="preserve">RASCI matrix by </w:t>
      </w:r>
      <w:r w:rsidR="00B22BE7">
        <w:t>specifyin</w:t>
      </w:r>
      <w:r w:rsidRPr="00093C40">
        <w:t>g the roles and inserting</w:t>
      </w:r>
      <w:r w:rsidR="00B22BE7">
        <w:t xml:space="preserve"> the</w:t>
      </w:r>
      <w:r w:rsidRPr="00093C40">
        <w:t xml:space="preserve"> </w:t>
      </w:r>
      <w:r w:rsidR="00B22BE7">
        <w:t xml:space="preserve">appropriate letter </w:t>
      </w:r>
      <w:r w:rsidRPr="00093C40">
        <w:t xml:space="preserve">R/A/S/C/I in </w:t>
      </w:r>
      <w:r w:rsidR="00B22BE7">
        <w:t xml:space="preserve">the </w:t>
      </w:r>
      <w:r w:rsidRPr="00093C40">
        <w:t>cell</w:t>
      </w:r>
      <w:r w:rsidR="00B22BE7">
        <w:t>s</w:t>
      </w:r>
      <w:r w:rsidRPr="00093C40">
        <w:t xml:space="preserve"> to </w:t>
      </w:r>
      <w:r w:rsidR="00B22BE7">
        <w:t xml:space="preserve">specify </w:t>
      </w:r>
      <w:r w:rsidRPr="00093C40">
        <w:t xml:space="preserve">the </w:t>
      </w:r>
      <w:r w:rsidR="00B22BE7">
        <w:t xml:space="preserve">relevant </w:t>
      </w:r>
      <w:r w:rsidRPr="00093C40">
        <w:t>role</w:t>
      </w:r>
      <w:r w:rsidR="00B22BE7">
        <w:t>s</w:t>
      </w:r>
      <w:r w:rsidRPr="00093C40">
        <w:t xml:space="preserve"> </w:t>
      </w:r>
      <w:r w:rsidR="00B22BE7">
        <w:t>for</w:t>
      </w:r>
      <w:r w:rsidRPr="00093C40">
        <w:t xml:space="preserve"> e</w:t>
      </w:r>
      <w:r w:rsidR="00B22BE7">
        <w:t>ach</w:t>
      </w:r>
      <w:r w:rsidRPr="00093C40">
        <w:t xml:space="preserve"> process step. </w:t>
      </w:r>
    </w:p>
    <w:p w14:paraId="763A5598" w14:textId="77777777" w:rsidR="00945928" w:rsidRPr="004B21B9" w:rsidRDefault="00945928" w:rsidP="00DC37D1">
      <w:pPr>
        <w:pStyle w:val="FJBody"/>
      </w:pPr>
      <w:r w:rsidRPr="003505C2">
        <w:rPr>
          <w:b/>
        </w:rPr>
        <w:t>R- Responsible</w:t>
      </w:r>
      <w:r w:rsidRPr="004B21B9">
        <w:t>, those who do the work to achieve the result or task.</w:t>
      </w:r>
    </w:p>
    <w:p w14:paraId="36F2A55A" w14:textId="77777777" w:rsidR="00945928" w:rsidRPr="004B21B9" w:rsidRDefault="00945928" w:rsidP="00DC37D1">
      <w:pPr>
        <w:pStyle w:val="FJBody"/>
      </w:pPr>
      <w:r w:rsidRPr="003505C2">
        <w:rPr>
          <w:b/>
        </w:rPr>
        <w:t>A- Accountable</w:t>
      </w:r>
      <w:r w:rsidRPr="004B21B9">
        <w:t xml:space="preserve">, the one ultimately answerable for the correct completion of the deliverable or task and the one who delegates the work to the Responsible(s). Also acts as a sign-off authority. </w:t>
      </w:r>
      <w:r w:rsidR="00B22BE7">
        <w:t>E</w:t>
      </w:r>
      <w:r w:rsidR="00B22BE7" w:rsidRPr="004B21B9">
        <w:t xml:space="preserve">ach process step </w:t>
      </w:r>
      <w:r w:rsidRPr="004B21B9">
        <w:t xml:space="preserve">must </w:t>
      </w:r>
      <w:r w:rsidR="00B22BE7">
        <w:t>have on</w:t>
      </w:r>
      <w:r w:rsidRPr="004B21B9">
        <w:t>ly one Accountable.</w:t>
      </w:r>
    </w:p>
    <w:p w14:paraId="15BE2E5D" w14:textId="77777777" w:rsidR="00945928" w:rsidRPr="004B21B9" w:rsidRDefault="00945928" w:rsidP="00DC37D1">
      <w:pPr>
        <w:pStyle w:val="FJBody"/>
      </w:pPr>
      <w:r w:rsidRPr="003505C2">
        <w:rPr>
          <w:b/>
        </w:rPr>
        <w:lastRenderedPageBreak/>
        <w:t>S- Support</w:t>
      </w:r>
      <w:r w:rsidRPr="004B21B9">
        <w:t>, those who provide support during the implementation of the deliverable or task.</w:t>
      </w:r>
    </w:p>
    <w:p w14:paraId="3C054FE5" w14:textId="77777777" w:rsidR="00945928" w:rsidRPr="004B21B9" w:rsidRDefault="00945928" w:rsidP="00DC37D1">
      <w:pPr>
        <w:pStyle w:val="FJBody"/>
      </w:pPr>
      <w:r w:rsidRPr="003505C2">
        <w:rPr>
          <w:b/>
        </w:rPr>
        <w:t>C- Consulted</w:t>
      </w:r>
      <w:r w:rsidRPr="004B21B9">
        <w:t>, those whose opinion is sought, typically subject matter experts; and with whom there is two-way communication.</w:t>
      </w:r>
    </w:p>
    <w:p w14:paraId="32D6E12E" w14:textId="77777777" w:rsidR="00945928" w:rsidRDefault="00945928" w:rsidP="00DC37D1">
      <w:pPr>
        <w:pStyle w:val="FJBody"/>
      </w:pPr>
      <w:r w:rsidRPr="003505C2">
        <w:rPr>
          <w:b/>
        </w:rPr>
        <w:t>I- Informed</w:t>
      </w:r>
      <w:r w:rsidRPr="004B21B9">
        <w:t>, those who are kept up-to-date on progress, often only on completion of the task or deliverable; and with whom there is just one-way communication.</w:t>
      </w:r>
    </w:p>
    <w:tbl>
      <w:tblPr>
        <w:tblStyle w:val="Fujitsustandard1"/>
        <w:tblW w:w="0" w:type="auto"/>
        <w:tblInd w:w="5" w:type="dxa"/>
        <w:tblLook w:val="04A0" w:firstRow="1" w:lastRow="0" w:firstColumn="1" w:lastColumn="0" w:noHBand="0" w:noVBand="1"/>
      </w:tblPr>
      <w:tblGrid>
        <w:gridCol w:w="1408"/>
        <w:gridCol w:w="1701"/>
        <w:gridCol w:w="1843"/>
        <w:gridCol w:w="1873"/>
        <w:gridCol w:w="1670"/>
        <w:gridCol w:w="1689"/>
      </w:tblGrid>
      <w:tr w:rsidR="00506A56" w14:paraId="49FA2890" w14:textId="77777777" w:rsidTr="00BF7967">
        <w:trPr>
          <w:cnfStyle w:val="100000000000" w:firstRow="1" w:lastRow="0" w:firstColumn="0" w:lastColumn="0" w:oddVBand="0" w:evenVBand="0" w:oddHBand="0" w:evenHBand="0" w:firstRowFirstColumn="0" w:firstRowLastColumn="0" w:lastRowFirstColumn="0" w:lastRowLastColumn="0"/>
          <w:trHeight w:val="283"/>
          <w:tblHeader/>
        </w:trPr>
        <w:tc>
          <w:tcPr>
            <w:tcW w:w="10184" w:type="dxa"/>
            <w:gridSpan w:val="6"/>
            <w:tcBorders>
              <w:bottom w:val="single" w:sz="8" w:space="0" w:color="D9D9D9" w:themeColor="background2" w:themeShade="D9"/>
            </w:tcBorders>
          </w:tcPr>
          <w:p w14:paraId="78896525" w14:textId="77777777" w:rsidR="00506A56" w:rsidRPr="00F53EE3" w:rsidRDefault="00506A56" w:rsidP="00614FA0">
            <w:pPr>
              <w:pStyle w:val="FJHeadlinewhite"/>
            </w:pPr>
            <w:r w:rsidRPr="00F53EE3">
              <w:t xml:space="preserve">RASCI </w:t>
            </w:r>
            <w:r w:rsidR="00AC4488" w:rsidRPr="00F53EE3">
              <w:t>m</w:t>
            </w:r>
            <w:r w:rsidR="00B22BE7" w:rsidRPr="00F53EE3">
              <w:t>atrix</w:t>
            </w:r>
          </w:p>
        </w:tc>
      </w:tr>
      <w:tr w:rsidR="00945928" w14:paraId="4A59CADA" w14:textId="77777777" w:rsidTr="00BF7967">
        <w:tblPrEx>
          <w:tblCellMar>
            <w:left w:w="57" w:type="dxa"/>
          </w:tblCellMar>
        </w:tblPrEx>
        <w:trPr>
          <w:cnfStyle w:val="100000000000" w:firstRow="1" w:lastRow="0" w:firstColumn="0" w:lastColumn="0" w:oddVBand="0" w:evenVBand="0" w:oddHBand="0" w:evenHBand="0" w:firstRowFirstColumn="0" w:firstRowLastColumn="0" w:lastRowFirstColumn="0" w:lastRowLastColumn="0"/>
          <w:tblHeader/>
        </w:trPr>
        <w:tc>
          <w:tcPr>
            <w:tcW w:w="1408"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2F2F2" w:themeFill="background2" w:themeFillShade="F2"/>
          </w:tcPr>
          <w:p w14:paraId="1CF2FA5A" w14:textId="77777777" w:rsidR="00945928" w:rsidRDefault="00945928" w:rsidP="00B22BE7">
            <w:pPr>
              <w:pStyle w:val="FJBreakoutboxHeadline"/>
            </w:pPr>
          </w:p>
        </w:tc>
        <w:tc>
          <w:tcPr>
            <w:tcW w:w="1701"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2F2F2" w:themeFill="background2" w:themeFillShade="F2"/>
          </w:tcPr>
          <w:p w14:paraId="307B0099"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Process role 1</w:t>
            </w:r>
          </w:p>
        </w:tc>
        <w:tc>
          <w:tcPr>
            <w:tcW w:w="1843"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2F2F2" w:themeFill="background2" w:themeFillShade="F2"/>
          </w:tcPr>
          <w:p w14:paraId="79D2C65E"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Process role 2</w:t>
            </w:r>
          </w:p>
        </w:tc>
        <w:tc>
          <w:tcPr>
            <w:tcW w:w="1873"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2F2F2" w:themeFill="background2" w:themeFillShade="F2"/>
          </w:tcPr>
          <w:p w14:paraId="26110DB8"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Process role 3</w:t>
            </w:r>
          </w:p>
        </w:tc>
        <w:tc>
          <w:tcPr>
            <w:tcW w:w="1670"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2F2F2" w:themeFill="background2" w:themeFillShade="F2"/>
          </w:tcPr>
          <w:p w14:paraId="77481233"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Process role 4</w:t>
            </w:r>
          </w:p>
        </w:tc>
        <w:tc>
          <w:tcPr>
            <w:tcW w:w="1689"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2F2F2" w:themeFill="background2" w:themeFillShade="F2"/>
          </w:tcPr>
          <w:p w14:paraId="22EF1DDF"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Process role 5</w:t>
            </w:r>
          </w:p>
        </w:tc>
      </w:tr>
      <w:tr w:rsidR="00945928" w14:paraId="4D0228BC" w14:textId="77777777" w:rsidTr="00BF7967">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1408" w:type="dxa"/>
            <w:tcBorders>
              <w:top w:val="single" w:sz="8" w:space="0" w:color="D9D9D9" w:themeColor="background2" w:themeShade="D9"/>
            </w:tcBorders>
          </w:tcPr>
          <w:p w14:paraId="71C7FB0A" w14:textId="77777777" w:rsidR="00945928" w:rsidRDefault="00945928" w:rsidP="00B22BE7">
            <w:pPr>
              <w:pStyle w:val="FJBreakoutboxHeadline"/>
            </w:pPr>
            <w:r>
              <w:t>Step 1</w:t>
            </w:r>
          </w:p>
        </w:tc>
        <w:tc>
          <w:tcPr>
            <w:tcW w:w="1701" w:type="dxa"/>
            <w:tcBorders>
              <w:top w:val="single" w:sz="8" w:space="0" w:color="D9D9D9" w:themeColor="background2" w:themeShade="D9"/>
            </w:tcBorders>
          </w:tcPr>
          <w:p w14:paraId="1FF6936A" w14:textId="77777777" w:rsidR="00945928" w:rsidRDefault="00945928" w:rsidP="00614FA0">
            <w:pPr>
              <w:pStyle w:val="FJBody"/>
              <w:spacing w:after="40"/>
            </w:pPr>
          </w:p>
        </w:tc>
        <w:tc>
          <w:tcPr>
            <w:tcW w:w="1843" w:type="dxa"/>
            <w:tcBorders>
              <w:top w:val="single" w:sz="8" w:space="0" w:color="D9D9D9" w:themeColor="background2" w:themeShade="D9"/>
            </w:tcBorders>
          </w:tcPr>
          <w:p w14:paraId="518208D2" w14:textId="77777777" w:rsidR="00945928" w:rsidRDefault="00945928" w:rsidP="00614FA0">
            <w:pPr>
              <w:pStyle w:val="FJBody"/>
              <w:spacing w:after="40"/>
            </w:pPr>
          </w:p>
        </w:tc>
        <w:tc>
          <w:tcPr>
            <w:tcW w:w="1873" w:type="dxa"/>
            <w:tcBorders>
              <w:top w:val="single" w:sz="8" w:space="0" w:color="D9D9D9" w:themeColor="background2" w:themeShade="D9"/>
            </w:tcBorders>
          </w:tcPr>
          <w:p w14:paraId="04994CCA" w14:textId="77777777" w:rsidR="00945928" w:rsidRDefault="00945928" w:rsidP="00614FA0">
            <w:pPr>
              <w:pStyle w:val="FJBody"/>
              <w:spacing w:after="40"/>
            </w:pPr>
          </w:p>
        </w:tc>
        <w:tc>
          <w:tcPr>
            <w:tcW w:w="1670" w:type="dxa"/>
            <w:tcBorders>
              <w:top w:val="single" w:sz="8" w:space="0" w:color="D9D9D9" w:themeColor="background2" w:themeShade="D9"/>
            </w:tcBorders>
          </w:tcPr>
          <w:p w14:paraId="08239576" w14:textId="77777777" w:rsidR="00945928" w:rsidRDefault="00945928" w:rsidP="00614FA0">
            <w:pPr>
              <w:pStyle w:val="FJBody"/>
              <w:spacing w:after="40"/>
            </w:pPr>
          </w:p>
        </w:tc>
        <w:tc>
          <w:tcPr>
            <w:tcW w:w="1689" w:type="dxa"/>
            <w:tcBorders>
              <w:top w:val="single" w:sz="8" w:space="0" w:color="D9D9D9" w:themeColor="background2" w:themeShade="D9"/>
            </w:tcBorders>
          </w:tcPr>
          <w:p w14:paraId="58298C8F" w14:textId="77777777" w:rsidR="00945928" w:rsidRDefault="00945928" w:rsidP="00614FA0">
            <w:pPr>
              <w:pStyle w:val="FJBody"/>
              <w:spacing w:after="40"/>
            </w:pPr>
          </w:p>
        </w:tc>
      </w:tr>
      <w:tr w:rsidR="00945928" w14:paraId="73CBA84E" w14:textId="77777777" w:rsidTr="00DC3397">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1408" w:type="dxa"/>
          </w:tcPr>
          <w:p w14:paraId="66E18584" w14:textId="77777777" w:rsidR="00945928" w:rsidRDefault="00945928" w:rsidP="00B22BE7">
            <w:pPr>
              <w:pStyle w:val="FJBreakoutboxHeadline"/>
            </w:pPr>
            <w:r>
              <w:t>Step 2</w:t>
            </w:r>
          </w:p>
        </w:tc>
        <w:tc>
          <w:tcPr>
            <w:tcW w:w="1701" w:type="dxa"/>
          </w:tcPr>
          <w:p w14:paraId="74CC1542" w14:textId="77777777" w:rsidR="00945928" w:rsidRDefault="00945928" w:rsidP="00614FA0">
            <w:pPr>
              <w:pStyle w:val="FJBody"/>
              <w:spacing w:after="40"/>
            </w:pPr>
          </w:p>
        </w:tc>
        <w:tc>
          <w:tcPr>
            <w:tcW w:w="1843" w:type="dxa"/>
          </w:tcPr>
          <w:p w14:paraId="54586BED" w14:textId="77777777" w:rsidR="00945928" w:rsidRDefault="00945928" w:rsidP="00614FA0">
            <w:pPr>
              <w:pStyle w:val="FJBody"/>
              <w:spacing w:after="40"/>
            </w:pPr>
          </w:p>
        </w:tc>
        <w:tc>
          <w:tcPr>
            <w:tcW w:w="1873" w:type="dxa"/>
          </w:tcPr>
          <w:p w14:paraId="5F31531D" w14:textId="77777777" w:rsidR="00945928" w:rsidRDefault="00945928" w:rsidP="00614FA0">
            <w:pPr>
              <w:pStyle w:val="FJBody"/>
              <w:spacing w:after="40"/>
            </w:pPr>
          </w:p>
        </w:tc>
        <w:tc>
          <w:tcPr>
            <w:tcW w:w="1670" w:type="dxa"/>
          </w:tcPr>
          <w:p w14:paraId="024E6E95" w14:textId="77777777" w:rsidR="00945928" w:rsidRDefault="00945928" w:rsidP="00614FA0">
            <w:pPr>
              <w:pStyle w:val="FJBody"/>
              <w:spacing w:after="40"/>
            </w:pPr>
          </w:p>
        </w:tc>
        <w:tc>
          <w:tcPr>
            <w:tcW w:w="1689" w:type="dxa"/>
          </w:tcPr>
          <w:p w14:paraId="15F504F3" w14:textId="77777777" w:rsidR="00945928" w:rsidRDefault="00945928" w:rsidP="00614FA0">
            <w:pPr>
              <w:pStyle w:val="FJBody"/>
              <w:spacing w:after="40"/>
            </w:pPr>
          </w:p>
        </w:tc>
      </w:tr>
      <w:tr w:rsidR="00945928" w14:paraId="4F816237" w14:textId="77777777" w:rsidTr="00DC3397">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1408" w:type="dxa"/>
          </w:tcPr>
          <w:p w14:paraId="6704BADC" w14:textId="77777777" w:rsidR="00945928" w:rsidRDefault="00945928" w:rsidP="00B22BE7">
            <w:pPr>
              <w:pStyle w:val="FJBreakoutboxHeadline"/>
            </w:pPr>
            <w:r>
              <w:t>Step 3</w:t>
            </w:r>
          </w:p>
        </w:tc>
        <w:tc>
          <w:tcPr>
            <w:tcW w:w="1701" w:type="dxa"/>
          </w:tcPr>
          <w:p w14:paraId="3B8173F2" w14:textId="77777777" w:rsidR="00945928" w:rsidRDefault="00945928" w:rsidP="00614FA0">
            <w:pPr>
              <w:pStyle w:val="FJBody"/>
              <w:spacing w:after="40"/>
            </w:pPr>
          </w:p>
        </w:tc>
        <w:tc>
          <w:tcPr>
            <w:tcW w:w="1843" w:type="dxa"/>
          </w:tcPr>
          <w:p w14:paraId="7049E593" w14:textId="77777777" w:rsidR="00945928" w:rsidRDefault="00945928" w:rsidP="00614FA0">
            <w:pPr>
              <w:pStyle w:val="FJBody"/>
              <w:spacing w:after="40"/>
            </w:pPr>
          </w:p>
        </w:tc>
        <w:tc>
          <w:tcPr>
            <w:tcW w:w="1873" w:type="dxa"/>
          </w:tcPr>
          <w:p w14:paraId="5DF9305C" w14:textId="77777777" w:rsidR="00945928" w:rsidRDefault="00945928" w:rsidP="00614FA0">
            <w:pPr>
              <w:pStyle w:val="FJBody"/>
              <w:spacing w:after="40"/>
            </w:pPr>
          </w:p>
        </w:tc>
        <w:tc>
          <w:tcPr>
            <w:tcW w:w="1670" w:type="dxa"/>
          </w:tcPr>
          <w:p w14:paraId="3BC13248" w14:textId="77777777" w:rsidR="00945928" w:rsidRDefault="00945928" w:rsidP="00614FA0">
            <w:pPr>
              <w:pStyle w:val="FJBody"/>
              <w:spacing w:after="40"/>
            </w:pPr>
          </w:p>
        </w:tc>
        <w:tc>
          <w:tcPr>
            <w:tcW w:w="1689" w:type="dxa"/>
          </w:tcPr>
          <w:p w14:paraId="7DB2CD78" w14:textId="77777777" w:rsidR="00945928" w:rsidRDefault="00945928" w:rsidP="00614FA0">
            <w:pPr>
              <w:pStyle w:val="FJBody"/>
              <w:spacing w:after="40"/>
            </w:pPr>
          </w:p>
        </w:tc>
      </w:tr>
      <w:tr w:rsidR="00945928" w14:paraId="287EF15E" w14:textId="77777777" w:rsidTr="00DC3397">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1408" w:type="dxa"/>
          </w:tcPr>
          <w:p w14:paraId="31A1A7EE" w14:textId="77777777" w:rsidR="00945928" w:rsidRDefault="00945928" w:rsidP="00B22BE7">
            <w:pPr>
              <w:pStyle w:val="FJBreakoutboxHeadline"/>
            </w:pPr>
            <w:r>
              <w:t>Step 4</w:t>
            </w:r>
          </w:p>
        </w:tc>
        <w:tc>
          <w:tcPr>
            <w:tcW w:w="1701" w:type="dxa"/>
          </w:tcPr>
          <w:p w14:paraId="21B42809" w14:textId="77777777" w:rsidR="00945928" w:rsidRDefault="00945928" w:rsidP="00614FA0">
            <w:pPr>
              <w:pStyle w:val="FJBody"/>
              <w:spacing w:after="40"/>
            </w:pPr>
          </w:p>
        </w:tc>
        <w:tc>
          <w:tcPr>
            <w:tcW w:w="1843" w:type="dxa"/>
          </w:tcPr>
          <w:p w14:paraId="17709B31" w14:textId="77777777" w:rsidR="00945928" w:rsidRDefault="00945928" w:rsidP="00614FA0">
            <w:pPr>
              <w:pStyle w:val="FJBody"/>
              <w:spacing w:after="40"/>
            </w:pPr>
          </w:p>
        </w:tc>
        <w:tc>
          <w:tcPr>
            <w:tcW w:w="1873" w:type="dxa"/>
          </w:tcPr>
          <w:p w14:paraId="55FE69EF" w14:textId="77777777" w:rsidR="00945928" w:rsidRDefault="00945928" w:rsidP="00614FA0">
            <w:pPr>
              <w:pStyle w:val="FJBody"/>
              <w:spacing w:after="40"/>
            </w:pPr>
          </w:p>
        </w:tc>
        <w:tc>
          <w:tcPr>
            <w:tcW w:w="1670" w:type="dxa"/>
          </w:tcPr>
          <w:p w14:paraId="1C32EC70" w14:textId="77777777" w:rsidR="00945928" w:rsidRDefault="00945928" w:rsidP="00614FA0">
            <w:pPr>
              <w:pStyle w:val="FJBody"/>
              <w:spacing w:after="40"/>
            </w:pPr>
          </w:p>
        </w:tc>
        <w:tc>
          <w:tcPr>
            <w:tcW w:w="1689" w:type="dxa"/>
          </w:tcPr>
          <w:p w14:paraId="68A54CC4" w14:textId="77777777" w:rsidR="00945928" w:rsidRDefault="00945928" w:rsidP="00614FA0">
            <w:pPr>
              <w:pStyle w:val="FJBody"/>
              <w:spacing w:after="40"/>
            </w:pPr>
          </w:p>
        </w:tc>
      </w:tr>
      <w:tr w:rsidR="00945928" w14:paraId="6DBB6150" w14:textId="77777777" w:rsidTr="00DC3397">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1408" w:type="dxa"/>
          </w:tcPr>
          <w:p w14:paraId="28FE67C9" w14:textId="77777777" w:rsidR="00945928" w:rsidRDefault="00945928" w:rsidP="00B22BE7">
            <w:pPr>
              <w:pStyle w:val="FJBreakoutboxHeadline"/>
            </w:pPr>
            <w:r>
              <w:t>Step 5</w:t>
            </w:r>
          </w:p>
        </w:tc>
        <w:tc>
          <w:tcPr>
            <w:tcW w:w="1701" w:type="dxa"/>
          </w:tcPr>
          <w:p w14:paraId="42E04C2E" w14:textId="77777777" w:rsidR="00945928" w:rsidRDefault="00945928" w:rsidP="00614FA0">
            <w:pPr>
              <w:pStyle w:val="FJBody"/>
              <w:spacing w:after="40"/>
            </w:pPr>
          </w:p>
        </w:tc>
        <w:tc>
          <w:tcPr>
            <w:tcW w:w="1843" w:type="dxa"/>
          </w:tcPr>
          <w:p w14:paraId="31D76976" w14:textId="77777777" w:rsidR="00945928" w:rsidRDefault="00945928" w:rsidP="00614FA0">
            <w:pPr>
              <w:pStyle w:val="FJBody"/>
              <w:spacing w:after="40"/>
            </w:pPr>
          </w:p>
        </w:tc>
        <w:tc>
          <w:tcPr>
            <w:tcW w:w="1873" w:type="dxa"/>
          </w:tcPr>
          <w:p w14:paraId="2FF5AB29" w14:textId="77777777" w:rsidR="00945928" w:rsidRDefault="00945928" w:rsidP="00614FA0">
            <w:pPr>
              <w:pStyle w:val="FJBody"/>
              <w:spacing w:after="40"/>
            </w:pPr>
          </w:p>
        </w:tc>
        <w:tc>
          <w:tcPr>
            <w:tcW w:w="1670" w:type="dxa"/>
          </w:tcPr>
          <w:p w14:paraId="7EB40ED2" w14:textId="77777777" w:rsidR="00945928" w:rsidRDefault="00945928" w:rsidP="00614FA0">
            <w:pPr>
              <w:pStyle w:val="FJBody"/>
              <w:spacing w:after="40"/>
            </w:pPr>
          </w:p>
        </w:tc>
        <w:tc>
          <w:tcPr>
            <w:tcW w:w="1689" w:type="dxa"/>
          </w:tcPr>
          <w:p w14:paraId="5CA980B4" w14:textId="77777777" w:rsidR="00945928" w:rsidRDefault="00945928" w:rsidP="00614FA0">
            <w:pPr>
              <w:pStyle w:val="FJBody"/>
              <w:spacing w:after="40"/>
            </w:pPr>
          </w:p>
        </w:tc>
      </w:tr>
    </w:tbl>
    <w:p w14:paraId="489137CB" w14:textId="11445F7B" w:rsidR="00945928" w:rsidRDefault="00945928" w:rsidP="00945928">
      <w:pPr>
        <w:pStyle w:val="Heading2"/>
      </w:pPr>
      <w:bookmarkStart w:id="33" w:name="_Toc87990436"/>
      <w:bookmarkStart w:id="34" w:name="_Toc87991332"/>
      <w:bookmarkStart w:id="35" w:name="_Toc150350410"/>
      <w:r>
        <w:t xml:space="preserve">Role </w:t>
      </w:r>
      <w:r w:rsidR="002F66AA">
        <w:t>D</w:t>
      </w:r>
      <w:r>
        <w:t>escriptions</w:t>
      </w:r>
      <w:bookmarkEnd w:id="33"/>
      <w:bookmarkEnd w:id="34"/>
      <w:bookmarkEnd w:id="35"/>
    </w:p>
    <w:p w14:paraId="061638CC" w14:textId="77777777" w:rsidR="00945928" w:rsidRPr="00093C40" w:rsidRDefault="006E40F7" w:rsidP="00093C40">
      <w:pPr>
        <w:pStyle w:val="BlueExample"/>
      </w:pPr>
      <w:r>
        <w:t xml:space="preserve">Make </w:t>
      </w:r>
      <w:r w:rsidR="00945928" w:rsidRPr="00093C40">
        <w:t xml:space="preserve">sure that all roles mentioned in the above RASCI </w:t>
      </w:r>
      <w:r w:rsidR="00B22BE7">
        <w:t>matrix</w:t>
      </w:r>
      <w:r w:rsidR="00945928" w:rsidRPr="00093C40">
        <w:t xml:space="preserve"> are included in this role/responsibili</w:t>
      </w:r>
      <w:r w:rsidR="00B22BE7">
        <w:t xml:space="preserve">ties </w:t>
      </w:r>
      <w:r w:rsidR="00945928" w:rsidRPr="00093C40">
        <w:t>list.</w:t>
      </w:r>
    </w:p>
    <w:tbl>
      <w:tblPr>
        <w:tblStyle w:val="Fujitsustandard1"/>
        <w:tblW w:w="10196" w:type="dxa"/>
        <w:tblLook w:val="04A0" w:firstRow="1" w:lastRow="0" w:firstColumn="1" w:lastColumn="0" w:noHBand="0" w:noVBand="1"/>
      </w:tblPr>
      <w:tblGrid>
        <w:gridCol w:w="2400"/>
        <w:gridCol w:w="7796"/>
      </w:tblGrid>
      <w:tr w:rsidR="00945928" w14:paraId="43B31971" w14:textId="77777777" w:rsidTr="00BF7967">
        <w:trPr>
          <w:cnfStyle w:val="100000000000" w:firstRow="1" w:lastRow="0" w:firstColumn="0" w:lastColumn="0" w:oddVBand="0" w:evenVBand="0" w:oddHBand="0" w:evenHBand="0" w:firstRowFirstColumn="0" w:firstRowLastColumn="0" w:lastRowFirstColumn="0" w:lastRowLastColumn="0"/>
          <w:trHeight w:val="283"/>
          <w:tblHeader/>
        </w:trPr>
        <w:tc>
          <w:tcPr>
            <w:tcW w:w="2400" w:type="dxa"/>
          </w:tcPr>
          <w:p w14:paraId="1D8D999E" w14:textId="77777777" w:rsidR="00945928" w:rsidRPr="00F53EE3" w:rsidRDefault="00945928" w:rsidP="00614FA0">
            <w:pPr>
              <w:pStyle w:val="FJHeadlinewhite"/>
            </w:pPr>
            <w:r w:rsidRPr="00F53EE3">
              <w:t>Role</w:t>
            </w:r>
          </w:p>
        </w:tc>
        <w:tc>
          <w:tcPr>
            <w:tcW w:w="7796" w:type="dxa"/>
          </w:tcPr>
          <w:p w14:paraId="5C4AFC04" w14:textId="77777777" w:rsidR="00945928" w:rsidRPr="00F53EE3" w:rsidRDefault="00945928" w:rsidP="00614FA0">
            <w:pPr>
              <w:pStyle w:val="FJHeadlinewhite"/>
            </w:pPr>
            <w:r w:rsidRPr="00F53EE3">
              <w:t>Responsibilities</w:t>
            </w:r>
          </w:p>
        </w:tc>
      </w:tr>
      <w:tr w:rsidR="00945928" w14:paraId="6DF926D4" w14:textId="77777777" w:rsidTr="00614FA0">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2400" w:type="dxa"/>
          </w:tcPr>
          <w:p w14:paraId="48E3E4C8" w14:textId="77777777" w:rsidR="00945928" w:rsidRDefault="00945928" w:rsidP="00B22BE7">
            <w:pPr>
              <w:pStyle w:val="FJBreakoutboxHeadline"/>
            </w:pPr>
            <w:r>
              <w:t>Process role 1</w:t>
            </w:r>
          </w:p>
        </w:tc>
        <w:tc>
          <w:tcPr>
            <w:tcW w:w="7796" w:type="dxa"/>
          </w:tcPr>
          <w:p w14:paraId="69CCB99A" w14:textId="77777777" w:rsidR="00945928" w:rsidRDefault="00945928" w:rsidP="00614FA0">
            <w:pPr>
              <w:pStyle w:val="FJBody"/>
              <w:spacing w:after="40"/>
            </w:pPr>
          </w:p>
        </w:tc>
      </w:tr>
      <w:tr w:rsidR="00945928" w14:paraId="68FBDC79" w14:textId="77777777" w:rsidTr="00614FA0">
        <w:tblPrEx>
          <w:tblCellMar>
            <w:left w:w="57" w:type="dxa"/>
          </w:tblCellMar>
        </w:tblPrEx>
        <w:trPr>
          <w:cnfStyle w:val="000000010000" w:firstRow="0" w:lastRow="0" w:firstColumn="0" w:lastColumn="0" w:oddVBand="0" w:evenVBand="0" w:oddHBand="0" w:evenHBand="1" w:firstRowFirstColumn="0" w:firstRowLastColumn="0" w:lastRowFirstColumn="0" w:lastRowLastColumn="0"/>
          <w:cantSplit/>
        </w:trPr>
        <w:tc>
          <w:tcPr>
            <w:tcW w:w="2400" w:type="dxa"/>
          </w:tcPr>
          <w:p w14:paraId="0A5383B6" w14:textId="77777777" w:rsidR="00945928" w:rsidRDefault="00945928" w:rsidP="00B22BE7">
            <w:pPr>
              <w:pStyle w:val="FJBreakoutboxHeadline"/>
            </w:pPr>
            <w:r>
              <w:t>Process role 2</w:t>
            </w:r>
          </w:p>
        </w:tc>
        <w:tc>
          <w:tcPr>
            <w:tcW w:w="7796" w:type="dxa"/>
          </w:tcPr>
          <w:p w14:paraId="40F097C9" w14:textId="77777777" w:rsidR="00945928" w:rsidRDefault="00945928" w:rsidP="00614FA0">
            <w:pPr>
              <w:pStyle w:val="FJBody"/>
              <w:spacing w:after="40"/>
            </w:pPr>
          </w:p>
        </w:tc>
      </w:tr>
      <w:tr w:rsidR="00945928" w14:paraId="0A384638" w14:textId="77777777" w:rsidTr="00614FA0">
        <w:tblPrEx>
          <w:tblCellMar>
            <w:left w:w="57" w:type="dxa"/>
            <w:right w:w="28" w:type="dxa"/>
          </w:tblCellMar>
        </w:tblPrEx>
        <w:trPr>
          <w:cnfStyle w:val="000000100000" w:firstRow="0" w:lastRow="0" w:firstColumn="0" w:lastColumn="0" w:oddVBand="0" w:evenVBand="0" w:oddHBand="1" w:evenHBand="0" w:firstRowFirstColumn="0" w:firstRowLastColumn="0" w:lastRowFirstColumn="0" w:lastRowLastColumn="0"/>
          <w:cantSplit/>
        </w:trPr>
        <w:tc>
          <w:tcPr>
            <w:tcW w:w="2400" w:type="dxa"/>
          </w:tcPr>
          <w:p w14:paraId="214601B9" w14:textId="77777777" w:rsidR="00945928" w:rsidRDefault="00945928" w:rsidP="00B22BE7">
            <w:pPr>
              <w:pStyle w:val="FJBreakoutboxHeadline"/>
            </w:pPr>
            <w:r>
              <w:t>Process role 3</w:t>
            </w:r>
          </w:p>
        </w:tc>
        <w:tc>
          <w:tcPr>
            <w:tcW w:w="7796" w:type="dxa"/>
          </w:tcPr>
          <w:p w14:paraId="15BCE20A" w14:textId="77777777" w:rsidR="00945928" w:rsidRDefault="00945928" w:rsidP="00614FA0">
            <w:pPr>
              <w:pStyle w:val="FJBody"/>
              <w:spacing w:after="40"/>
            </w:pPr>
          </w:p>
        </w:tc>
      </w:tr>
    </w:tbl>
    <w:p w14:paraId="4DDC4DA2" w14:textId="77777777" w:rsidR="00945928" w:rsidRDefault="00945928" w:rsidP="00945928">
      <w:pPr>
        <w:pStyle w:val="Heading1"/>
      </w:pPr>
      <w:bookmarkStart w:id="36" w:name="_Toc87990438"/>
      <w:bookmarkStart w:id="37" w:name="_Toc87991334"/>
      <w:bookmarkStart w:id="38" w:name="_Toc150350411"/>
      <w:r>
        <w:t>Process Measures</w:t>
      </w:r>
      <w:bookmarkEnd w:id="36"/>
      <w:bookmarkEnd w:id="37"/>
      <w:bookmarkEnd w:id="38"/>
    </w:p>
    <w:tbl>
      <w:tblPr>
        <w:tblStyle w:val="Fujitsustandard1"/>
        <w:tblW w:w="0" w:type="auto"/>
        <w:tblLook w:val="04A0" w:firstRow="1" w:lastRow="0" w:firstColumn="1" w:lastColumn="0" w:noHBand="0" w:noVBand="1"/>
      </w:tblPr>
      <w:tblGrid>
        <w:gridCol w:w="1692"/>
        <w:gridCol w:w="1793"/>
        <w:gridCol w:w="1793"/>
        <w:gridCol w:w="1642"/>
        <w:gridCol w:w="1595"/>
        <w:gridCol w:w="1764"/>
      </w:tblGrid>
      <w:tr w:rsidR="00945928" w14:paraId="351882C2" w14:textId="77777777" w:rsidTr="000A7241">
        <w:trPr>
          <w:cnfStyle w:val="100000000000" w:firstRow="1" w:lastRow="0" w:firstColumn="0" w:lastColumn="0" w:oddVBand="0" w:evenVBand="0" w:oddHBand="0" w:evenHBand="0" w:firstRowFirstColumn="0" w:firstRowLastColumn="0" w:lastRowFirstColumn="0" w:lastRowLastColumn="0"/>
          <w:trHeight w:val="283"/>
          <w:tblHeader/>
        </w:trPr>
        <w:tc>
          <w:tcPr>
            <w:tcW w:w="10279" w:type="dxa"/>
            <w:gridSpan w:val="6"/>
            <w:tcBorders>
              <w:bottom w:val="single" w:sz="8" w:space="0" w:color="D9D9D9" w:themeColor="background2" w:themeShade="D9"/>
            </w:tcBorders>
          </w:tcPr>
          <w:p w14:paraId="179B1F9D" w14:textId="77777777" w:rsidR="00945928" w:rsidRPr="00F53EE3" w:rsidRDefault="00945928" w:rsidP="00614FA0">
            <w:pPr>
              <w:pStyle w:val="FJHeadlinewhite"/>
            </w:pPr>
            <w:r w:rsidRPr="00F53EE3">
              <w:t>Key performance or quality indicators</w:t>
            </w:r>
          </w:p>
        </w:tc>
      </w:tr>
      <w:tr w:rsidR="00945928" w14:paraId="7B563910" w14:textId="77777777" w:rsidTr="000A7241">
        <w:tblPrEx>
          <w:tblCellMar>
            <w:left w:w="57" w:type="dxa"/>
          </w:tblCellMar>
        </w:tblPrEx>
        <w:trPr>
          <w:cnfStyle w:val="100000000000" w:firstRow="1" w:lastRow="0" w:firstColumn="0" w:lastColumn="0" w:oddVBand="0" w:evenVBand="0" w:oddHBand="0" w:evenHBand="0" w:firstRowFirstColumn="0" w:firstRowLastColumn="0" w:lastRowFirstColumn="0" w:lastRowLastColumn="0"/>
          <w:tblHeader/>
        </w:trPr>
        <w:tc>
          <w:tcPr>
            <w:tcW w:w="1692"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085D1336"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Key Performance Indicator</w:t>
            </w:r>
          </w:p>
        </w:tc>
        <w:tc>
          <w:tcPr>
            <w:tcW w:w="1793"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75B6C413"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Measurement method</w:t>
            </w:r>
          </w:p>
        </w:tc>
        <w:tc>
          <w:tcPr>
            <w:tcW w:w="1793"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7F8CF559"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Frequency</w:t>
            </w:r>
          </w:p>
        </w:tc>
        <w:tc>
          <w:tcPr>
            <w:tcW w:w="1642"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5DAD5FA0"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Owner</w:t>
            </w:r>
          </w:p>
        </w:tc>
        <w:tc>
          <w:tcPr>
            <w:tcW w:w="1595"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5F3A668C"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Source</w:t>
            </w:r>
          </w:p>
        </w:tc>
        <w:tc>
          <w:tcPr>
            <w:tcW w:w="1764"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5E7CF880"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Purpose</w:t>
            </w:r>
          </w:p>
        </w:tc>
      </w:tr>
      <w:tr w:rsidR="00945928" w14:paraId="68B0962A" w14:textId="77777777" w:rsidTr="000A7241">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1692" w:type="dxa"/>
            <w:tcBorders>
              <w:top w:val="single" w:sz="8" w:space="0" w:color="D9D9D9" w:themeColor="background2" w:themeShade="D9"/>
            </w:tcBorders>
          </w:tcPr>
          <w:p w14:paraId="35D8109A" w14:textId="77777777" w:rsidR="00945928" w:rsidRDefault="00945928" w:rsidP="00AC4488">
            <w:pPr>
              <w:pStyle w:val="FJBreakoutboxHeadline"/>
            </w:pPr>
            <w:r>
              <w:t>Indicator</w:t>
            </w:r>
          </w:p>
        </w:tc>
        <w:tc>
          <w:tcPr>
            <w:tcW w:w="1793" w:type="dxa"/>
            <w:tcBorders>
              <w:top w:val="single" w:sz="8" w:space="0" w:color="D9D9D9" w:themeColor="background2" w:themeShade="D9"/>
            </w:tcBorders>
          </w:tcPr>
          <w:p w14:paraId="3D01AC1A" w14:textId="77777777" w:rsidR="00945928" w:rsidRDefault="00945928" w:rsidP="00614FA0">
            <w:pPr>
              <w:pStyle w:val="FJBody"/>
              <w:spacing w:after="40"/>
            </w:pPr>
            <w:r w:rsidRPr="005266DF">
              <w:t xml:space="preserve">Describe how the KPI is measured, formula for measurement and </w:t>
            </w:r>
            <w:r w:rsidR="0054588B">
              <w:t xml:space="preserve">clarify </w:t>
            </w:r>
            <w:r w:rsidRPr="005266DF">
              <w:t>measurement collection technique</w:t>
            </w:r>
          </w:p>
        </w:tc>
        <w:tc>
          <w:tcPr>
            <w:tcW w:w="1793" w:type="dxa"/>
            <w:tcBorders>
              <w:top w:val="single" w:sz="8" w:space="0" w:color="D9D9D9" w:themeColor="background2" w:themeShade="D9"/>
            </w:tcBorders>
          </w:tcPr>
          <w:p w14:paraId="04343837" w14:textId="77777777" w:rsidR="00945928" w:rsidRDefault="00945928" w:rsidP="00614FA0">
            <w:pPr>
              <w:pStyle w:val="FJBody"/>
              <w:spacing w:after="40"/>
            </w:pPr>
            <w:r w:rsidRPr="005266DF">
              <w:t>Describe how often the indicator should be measured</w:t>
            </w:r>
          </w:p>
        </w:tc>
        <w:tc>
          <w:tcPr>
            <w:tcW w:w="1642" w:type="dxa"/>
            <w:tcBorders>
              <w:top w:val="single" w:sz="8" w:space="0" w:color="D9D9D9" w:themeColor="background2" w:themeShade="D9"/>
            </w:tcBorders>
          </w:tcPr>
          <w:p w14:paraId="625D567E" w14:textId="77777777" w:rsidR="00945928" w:rsidRDefault="00945928" w:rsidP="00614FA0">
            <w:pPr>
              <w:pStyle w:val="FJBody"/>
              <w:spacing w:after="40"/>
            </w:pPr>
            <w:r w:rsidRPr="005266DF">
              <w:t>Describe who is the owner</w:t>
            </w:r>
          </w:p>
        </w:tc>
        <w:tc>
          <w:tcPr>
            <w:tcW w:w="1595" w:type="dxa"/>
            <w:tcBorders>
              <w:top w:val="single" w:sz="8" w:space="0" w:color="D9D9D9" w:themeColor="background2" w:themeShade="D9"/>
            </w:tcBorders>
          </w:tcPr>
          <w:p w14:paraId="31CC08AD" w14:textId="77777777" w:rsidR="00945928" w:rsidRDefault="00945928" w:rsidP="00614FA0">
            <w:pPr>
              <w:pStyle w:val="FJBody"/>
              <w:spacing w:after="40"/>
            </w:pPr>
            <w:r w:rsidRPr="005266DF">
              <w:t>Describe the source of the data</w:t>
            </w:r>
          </w:p>
        </w:tc>
        <w:tc>
          <w:tcPr>
            <w:tcW w:w="1764" w:type="dxa"/>
            <w:tcBorders>
              <w:top w:val="single" w:sz="8" w:space="0" w:color="D9D9D9" w:themeColor="background2" w:themeShade="D9"/>
            </w:tcBorders>
          </w:tcPr>
          <w:p w14:paraId="7B7593B6" w14:textId="77777777" w:rsidR="00945928" w:rsidRDefault="00945928" w:rsidP="00614FA0">
            <w:pPr>
              <w:pStyle w:val="FJBody"/>
              <w:spacing w:after="40"/>
            </w:pPr>
            <w:r w:rsidRPr="005266DF">
              <w:t>Objective of this measurement</w:t>
            </w:r>
          </w:p>
        </w:tc>
      </w:tr>
      <w:tr w:rsidR="00945928" w14:paraId="1D287A34" w14:textId="77777777" w:rsidTr="00F34FF5">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1692" w:type="dxa"/>
          </w:tcPr>
          <w:p w14:paraId="597DBC92" w14:textId="77777777" w:rsidR="00945928" w:rsidRDefault="00945928" w:rsidP="00AC4488">
            <w:pPr>
              <w:pStyle w:val="FJBreakoutboxHeadline"/>
            </w:pPr>
            <w:r w:rsidRPr="00377D2D">
              <w:t>Indicator</w:t>
            </w:r>
          </w:p>
        </w:tc>
        <w:tc>
          <w:tcPr>
            <w:tcW w:w="1793" w:type="dxa"/>
          </w:tcPr>
          <w:p w14:paraId="47B81BC8" w14:textId="77777777" w:rsidR="00945928" w:rsidRDefault="00945928" w:rsidP="00614FA0">
            <w:pPr>
              <w:pStyle w:val="FJBody"/>
              <w:spacing w:after="40"/>
            </w:pPr>
          </w:p>
        </w:tc>
        <w:tc>
          <w:tcPr>
            <w:tcW w:w="1793" w:type="dxa"/>
          </w:tcPr>
          <w:p w14:paraId="7D0EB353" w14:textId="77777777" w:rsidR="00945928" w:rsidRDefault="00945928" w:rsidP="00614FA0">
            <w:pPr>
              <w:pStyle w:val="FJBody"/>
              <w:spacing w:after="40"/>
            </w:pPr>
          </w:p>
        </w:tc>
        <w:tc>
          <w:tcPr>
            <w:tcW w:w="1642" w:type="dxa"/>
          </w:tcPr>
          <w:p w14:paraId="38027808" w14:textId="77777777" w:rsidR="00945928" w:rsidRDefault="00945928" w:rsidP="00614FA0">
            <w:pPr>
              <w:pStyle w:val="FJBody"/>
              <w:spacing w:after="40"/>
            </w:pPr>
          </w:p>
        </w:tc>
        <w:tc>
          <w:tcPr>
            <w:tcW w:w="1595" w:type="dxa"/>
          </w:tcPr>
          <w:p w14:paraId="51C38E91" w14:textId="77777777" w:rsidR="00945928" w:rsidRDefault="00945928" w:rsidP="00614FA0">
            <w:pPr>
              <w:pStyle w:val="FJBody"/>
              <w:spacing w:after="40"/>
            </w:pPr>
          </w:p>
        </w:tc>
        <w:tc>
          <w:tcPr>
            <w:tcW w:w="1764" w:type="dxa"/>
          </w:tcPr>
          <w:p w14:paraId="56412B57" w14:textId="77777777" w:rsidR="00945928" w:rsidRDefault="00945928" w:rsidP="00614FA0">
            <w:pPr>
              <w:pStyle w:val="FJBody"/>
              <w:spacing w:after="40"/>
            </w:pPr>
          </w:p>
        </w:tc>
      </w:tr>
      <w:tr w:rsidR="00945928" w14:paraId="670E2B1B" w14:textId="77777777" w:rsidTr="00F34FF5">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1692" w:type="dxa"/>
          </w:tcPr>
          <w:p w14:paraId="34E4EF50" w14:textId="77777777" w:rsidR="00945928" w:rsidRDefault="00945928" w:rsidP="00AC4488">
            <w:pPr>
              <w:pStyle w:val="FJBreakoutboxHeadline"/>
            </w:pPr>
            <w:r w:rsidRPr="00377D2D">
              <w:t>Indicator</w:t>
            </w:r>
          </w:p>
        </w:tc>
        <w:tc>
          <w:tcPr>
            <w:tcW w:w="1793" w:type="dxa"/>
          </w:tcPr>
          <w:p w14:paraId="4DBDA268" w14:textId="77777777" w:rsidR="00945928" w:rsidRDefault="00945928" w:rsidP="00614FA0">
            <w:pPr>
              <w:pStyle w:val="FJBody"/>
              <w:spacing w:after="40"/>
            </w:pPr>
          </w:p>
        </w:tc>
        <w:tc>
          <w:tcPr>
            <w:tcW w:w="1793" w:type="dxa"/>
          </w:tcPr>
          <w:p w14:paraId="7F0C6185" w14:textId="77777777" w:rsidR="00945928" w:rsidRDefault="00945928" w:rsidP="00614FA0">
            <w:pPr>
              <w:pStyle w:val="FJBody"/>
              <w:spacing w:after="40"/>
            </w:pPr>
          </w:p>
        </w:tc>
        <w:tc>
          <w:tcPr>
            <w:tcW w:w="1642" w:type="dxa"/>
          </w:tcPr>
          <w:p w14:paraId="1906212E" w14:textId="77777777" w:rsidR="00945928" w:rsidRDefault="00945928" w:rsidP="00614FA0">
            <w:pPr>
              <w:pStyle w:val="FJBody"/>
              <w:spacing w:after="40"/>
            </w:pPr>
          </w:p>
        </w:tc>
        <w:tc>
          <w:tcPr>
            <w:tcW w:w="1595" w:type="dxa"/>
          </w:tcPr>
          <w:p w14:paraId="1B33B0EA" w14:textId="77777777" w:rsidR="00945928" w:rsidRDefault="00945928" w:rsidP="00614FA0">
            <w:pPr>
              <w:pStyle w:val="FJBody"/>
              <w:spacing w:after="40"/>
            </w:pPr>
          </w:p>
        </w:tc>
        <w:tc>
          <w:tcPr>
            <w:tcW w:w="1764" w:type="dxa"/>
          </w:tcPr>
          <w:p w14:paraId="2916B443" w14:textId="77777777" w:rsidR="00945928" w:rsidRDefault="00945928" w:rsidP="00614FA0">
            <w:pPr>
              <w:pStyle w:val="FJBody"/>
              <w:spacing w:after="40"/>
            </w:pPr>
          </w:p>
        </w:tc>
      </w:tr>
      <w:tr w:rsidR="00945928" w14:paraId="67A03503" w14:textId="77777777" w:rsidTr="00F34FF5">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1692" w:type="dxa"/>
          </w:tcPr>
          <w:p w14:paraId="25989090" w14:textId="77777777" w:rsidR="00945928" w:rsidRDefault="00945928" w:rsidP="00AC4488">
            <w:pPr>
              <w:pStyle w:val="FJBreakoutboxHeadline"/>
            </w:pPr>
            <w:r w:rsidRPr="00377D2D">
              <w:t>Indicator</w:t>
            </w:r>
          </w:p>
        </w:tc>
        <w:tc>
          <w:tcPr>
            <w:tcW w:w="1793" w:type="dxa"/>
          </w:tcPr>
          <w:p w14:paraId="68EEB169" w14:textId="77777777" w:rsidR="00945928" w:rsidRDefault="00945928" w:rsidP="00614FA0">
            <w:pPr>
              <w:pStyle w:val="FJBody"/>
              <w:spacing w:after="40"/>
            </w:pPr>
          </w:p>
        </w:tc>
        <w:tc>
          <w:tcPr>
            <w:tcW w:w="1793" w:type="dxa"/>
          </w:tcPr>
          <w:p w14:paraId="281905D4" w14:textId="77777777" w:rsidR="00945928" w:rsidRDefault="00945928" w:rsidP="00614FA0">
            <w:pPr>
              <w:pStyle w:val="FJBody"/>
              <w:spacing w:after="40"/>
            </w:pPr>
          </w:p>
        </w:tc>
        <w:tc>
          <w:tcPr>
            <w:tcW w:w="1642" w:type="dxa"/>
          </w:tcPr>
          <w:p w14:paraId="63015315" w14:textId="77777777" w:rsidR="00945928" w:rsidRDefault="00945928" w:rsidP="00614FA0">
            <w:pPr>
              <w:pStyle w:val="FJBody"/>
              <w:spacing w:after="40"/>
            </w:pPr>
          </w:p>
        </w:tc>
        <w:tc>
          <w:tcPr>
            <w:tcW w:w="1595" w:type="dxa"/>
          </w:tcPr>
          <w:p w14:paraId="44DD27E4" w14:textId="77777777" w:rsidR="00945928" w:rsidRDefault="00945928" w:rsidP="00614FA0">
            <w:pPr>
              <w:pStyle w:val="FJBody"/>
              <w:spacing w:after="40"/>
            </w:pPr>
          </w:p>
        </w:tc>
        <w:tc>
          <w:tcPr>
            <w:tcW w:w="1764" w:type="dxa"/>
          </w:tcPr>
          <w:p w14:paraId="735038CE" w14:textId="77777777" w:rsidR="00945928" w:rsidRDefault="00945928" w:rsidP="00614FA0">
            <w:pPr>
              <w:pStyle w:val="FJBody"/>
              <w:spacing w:after="40"/>
            </w:pPr>
          </w:p>
        </w:tc>
      </w:tr>
      <w:tr w:rsidR="00945928" w14:paraId="7F698A4C" w14:textId="77777777" w:rsidTr="00F34FF5">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1692" w:type="dxa"/>
          </w:tcPr>
          <w:p w14:paraId="081EAFCD" w14:textId="77777777" w:rsidR="00945928" w:rsidRDefault="00945928" w:rsidP="00AC4488">
            <w:pPr>
              <w:pStyle w:val="FJBreakoutboxHeadline"/>
            </w:pPr>
            <w:r w:rsidRPr="00377D2D">
              <w:t>Indicator</w:t>
            </w:r>
          </w:p>
        </w:tc>
        <w:tc>
          <w:tcPr>
            <w:tcW w:w="1793" w:type="dxa"/>
          </w:tcPr>
          <w:p w14:paraId="1C4AFAAE" w14:textId="77777777" w:rsidR="00945928" w:rsidRDefault="00945928" w:rsidP="00614FA0">
            <w:pPr>
              <w:pStyle w:val="FJBody"/>
              <w:spacing w:after="40"/>
            </w:pPr>
          </w:p>
        </w:tc>
        <w:tc>
          <w:tcPr>
            <w:tcW w:w="1793" w:type="dxa"/>
          </w:tcPr>
          <w:p w14:paraId="037FA953" w14:textId="77777777" w:rsidR="00945928" w:rsidRDefault="00945928" w:rsidP="00614FA0">
            <w:pPr>
              <w:pStyle w:val="FJBody"/>
              <w:spacing w:after="40"/>
            </w:pPr>
          </w:p>
        </w:tc>
        <w:tc>
          <w:tcPr>
            <w:tcW w:w="1642" w:type="dxa"/>
          </w:tcPr>
          <w:p w14:paraId="538F8CE6" w14:textId="77777777" w:rsidR="00945928" w:rsidRDefault="00945928" w:rsidP="00614FA0">
            <w:pPr>
              <w:pStyle w:val="FJBody"/>
              <w:spacing w:after="40"/>
            </w:pPr>
          </w:p>
        </w:tc>
        <w:tc>
          <w:tcPr>
            <w:tcW w:w="1595" w:type="dxa"/>
          </w:tcPr>
          <w:p w14:paraId="451D32CA" w14:textId="77777777" w:rsidR="00945928" w:rsidRDefault="00945928" w:rsidP="00614FA0">
            <w:pPr>
              <w:pStyle w:val="FJBody"/>
              <w:spacing w:after="40"/>
            </w:pPr>
          </w:p>
        </w:tc>
        <w:tc>
          <w:tcPr>
            <w:tcW w:w="1764" w:type="dxa"/>
          </w:tcPr>
          <w:p w14:paraId="0C32440E" w14:textId="77777777" w:rsidR="00945928" w:rsidRDefault="00945928" w:rsidP="00614FA0">
            <w:pPr>
              <w:pStyle w:val="FJBody"/>
              <w:spacing w:after="40"/>
            </w:pPr>
          </w:p>
        </w:tc>
      </w:tr>
    </w:tbl>
    <w:p w14:paraId="231DF8C6" w14:textId="0C43AD13" w:rsidR="00945928" w:rsidRDefault="00945928" w:rsidP="00945928">
      <w:pPr>
        <w:pStyle w:val="Heading1"/>
      </w:pPr>
      <w:bookmarkStart w:id="39" w:name="_Toc87990439"/>
      <w:bookmarkStart w:id="40" w:name="_Toc87991335"/>
      <w:bookmarkStart w:id="41" w:name="_Toc150350412"/>
      <w:r>
        <w:t xml:space="preserve">Process </w:t>
      </w:r>
      <w:r w:rsidR="00AC4488">
        <w:t>T</w:t>
      </w:r>
      <w:r>
        <w:t xml:space="preserve">ailoring and </w:t>
      </w:r>
      <w:r w:rsidR="00AC4488">
        <w:t>E</w:t>
      </w:r>
      <w:r>
        <w:t>x</w:t>
      </w:r>
      <w:r w:rsidR="00544A0E">
        <w:t>c</w:t>
      </w:r>
      <w:r>
        <w:t>eptions</w:t>
      </w:r>
      <w:bookmarkEnd w:id="39"/>
      <w:bookmarkEnd w:id="40"/>
      <w:bookmarkEnd w:id="41"/>
    </w:p>
    <w:p w14:paraId="4FDD9261" w14:textId="77777777" w:rsidR="00945928" w:rsidRDefault="00945928" w:rsidP="00945928">
      <w:pPr>
        <w:pStyle w:val="FJBody"/>
      </w:pPr>
      <w:r w:rsidRPr="00AE4B58">
        <w:t>This process contains the following specific tailoring guidelines</w:t>
      </w:r>
      <w:r>
        <w:t>:</w:t>
      </w:r>
    </w:p>
    <w:tbl>
      <w:tblPr>
        <w:tblStyle w:val="Fujitsustandard1"/>
        <w:tblW w:w="10338" w:type="dxa"/>
        <w:tblInd w:w="5" w:type="dxa"/>
        <w:tblLook w:val="04A0" w:firstRow="1" w:lastRow="0" w:firstColumn="1" w:lastColumn="0" w:noHBand="0" w:noVBand="1"/>
      </w:tblPr>
      <w:tblGrid>
        <w:gridCol w:w="2825"/>
        <w:gridCol w:w="2552"/>
        <w:gridCol w:w="1701"/>
        <w:gridCol w:w="3260"/>
      </w:tblGrid>
      <w:tr w:rsidR="00506A56" w14:paraId="3D7BFE2B" w14:textId="77777777" w:rsidTr="000A7241">
        <w:trPr>
          <w:cnfStyle w:val="100000000000" w:firstRow="1" w:lastRow="0" w:firstColumn="0" w:lastColumn="0" w:oddVBand="0" w:evenVBand="0" w:oddHBand="0" w:evenHBand="0" w:firstRowFirstColumn="0" w:firstRowLastColumn="0" w:lastRowFirstColumn="0" w:lastRowLastColumn="0"/>
          <w:trHeight w:val="283"/>
          <w:tblHeader/>
        </w:trPr>
        <w:tc>
          <w:tcPr>
            <w:tcW w:w="10338" w:type="dxa"/>
            <w:gridSpan w:val="4"/>
            <w:tcBorders>
              <w:bottom w:val="single" w:sz="8" w:space="0" w:color="D9D9D9" w:themeColor="background2" w:themeShade="D9"/>
            </w:tcBorders>
          </w:tcPr>
          <w:p w14:paraId="024573E6" w14:textId="77777777" w:rsidR="00506A56" w:rsidRPr="00563109" w:rsidRDefault="00506A56" w:rsidP="00614FA0">
            <w:pPr>
              <w:pStyle w:val="FJHeadlinewhite"/>
            </w:pPr>
            <w:r w:rsidRPr="00563109">
              <w:lastRenderedPageBreak/>
              <w:t>Process tailoring</w:t>
            </w:r>
          </w:p>
        </w:tc>
      </w:tr>
      <w:tr w:rsidR="00945928" w14:paraId="1D836B82" w14:textId="77777777" w:rsidTr="000A7241">
        <w:tblPrEx>
          <w:tblCellMar>
            <w:left w:w="57" w:type="dxa"/>
          </w:tblCellMar>
        </w:tblPrEx>
        <w:trPr>
          <w:cnfStyle w:val="100000000000" w:firstRow="1" w:lastRow="0" w:firstColumn="0" w:lastColumn="0" w:oddVBand="0" w:evenVBand="0" w:oddHBand="0" w:evenHBand="0" w:firstRowFirstColumn="0" w:firstRowLastColumn="0" w:lastRowFirstColumn="0" w:lastRowLastColumn="0"/>
          <w:tblHeader/>
        </w:trPr>
        <w:tc>
          <w:tcPr>
            <w:tcW w:w="2825"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58D299A1"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Area</w:t>
            </w:r>
          </w:p>
        </w:tc>
        <w:tc>
          <w:tcPr>
            <w:tcW w:w="2552"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225C9673"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Tailoring permitted (Yes/No)</w:t>
            </w:r>
          </w:p>
        </w:tc>
        <w:tc>
          <w:tcPr>
            <w:tcW w:w="1701"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55046EE7"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Scale</w:t>
            </w:r>
          </w:p>
        </w:tc>
        <w:tc>
          <w:tcPr>
            <w:tcW w:w="3260"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261F6571"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Scope</w:t>
            </w:r>
          </w:p>
        </w:tc>
      </w:tr>
      <w:tr w:rsidR="00945928" w14:paraId="2DDD0F0C" w14:textId="77777777" w:rsidTr="000A7241">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2825" w:type="dxa"/>
            <w:tcBorders>
              <w:top w:val="single" w:sz="8" w:space="0" w:color="D9D9D9" w:themeColor="background2" w:themeShade="D9"/>
            </w:tcBorders>
          </w:tcPr>
          <w:p w14:paraId="55C00A54" w14:textId="77777777" w:rsidR="00945928" w:rsidRDefault="00945928" w:rsidP="00AC4488">
            <w:pPr>
              <w:pStyle w:val="FJBreakoutboxHeadline"/>
            </w:pPr>
            <w:r>
              <w:t>Amend process roles</w:t>
            </w:r>
          </w:p>
        </w:tc>
        <w:tc>
          <w:tcPr>
            <w:tcW w:w="2552" w:type="dxa"/>
            <w:tcBorders>
              <w:top w:val="single" w:sz="8" w:space="0" w:color="D9D9D9" w:themeColor="background2" w:themeShade="D9"/>
            </w:tcBorders>
          </w:tcPr>
          <w:p w14:paraId="435929E2" w14:textId="77777777" w:rsidR="00945928" w:rsidRDefault="00945928" w:rsidP="00614FA0">
            <w:pPr>
              <w:pStyle w:val="FJBody"/>
              <w:spacing w:after="40"/>
              <w:jc w:val="center"/>
            </w:pPr>
          </w:p>
        </w:tc>
        <w:tc>
          <w:tcPr>
            <w:tcW w:w="1701" w:type="dxa"/>
            <w:tcBorders>
              <w:top w:val="single" w:sz="8" w:space="0" w:color="D9D9D9" w:themeColor="background2" w:themeShade="D9"/>
            </w:tcBorders>
          </w:tcPr>
          <w:p w14:paraId="4EA8961F" w14:textId="77777777" w:rsidR="00945928" w:rsidRDefault="00945928" w:rsidP="00614FA0">
            <w:pPr>
              <w:pStyle w:val="FJBody"/>
              <w:spacing w:after="40"/>
              <w:jc w:val="center"/>
            </w:pPr>
          </w:p>
        </w:tc>
        <w:tc>
          <w:tcPr>
            <w:tcW w:w="3260" w:type="dxa"/>
            <w:tcBorders>
              <w:top w:val="single" w:sz="8" w:space="0" w:color="D9D9D9" w:themeColor="background2" w:themeShade="D9"/>
            </w:tcBorders>
          </w:tcPr>
          <w:p w14:paraId="349406FE" w14:textId="77777777" w:rsidR="00945928" w:rsidRDefault="00945928" w:rsidP="00614FA0">
            <w:pPr>
              <w:pStyle w:val="FJBody"/>
              <w:spacing w:after="40"/>
              <w:jc w:val="center"/>
            </w:pPr>
          </w:p>
        </w:tc>
      </w:tr>
      <w:tr w:rsidR="00945928" w14:paraId="39210B2D" w14:textId="77777777" w:rsidTr="00FB75EE">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2825" w:type="dxa"/>
          </w:tcPr>
          <w:p w14:paraId="149711DC" w14:textId="77777777" w:rsidR="00945928" w:rsidRDefault="00945928" w:rsidP="00AC4488">
            <w:pPr>
              <w:pStyle w:val="FJBreakoutboxHeadline"/>
            </w:pPr>
            <w:r>
              <w:t>Add process steps</w:t>
            </w:r>
          </w:p>
        </w:tc>
        <w:tc>
          <w:tcPr>
            <w:tcW w:w="2552" w:type="dxa"/>
          </w:tcPr>
          <w:p w14:paraId="0294D7E1" w14:textId="77777777" w:rsidR="00945928" w:rsidRDefault="00945928" w:rsidP="00614FA0">
            <w:pPr>
              <w:pStyle w:val="FJBody"/>
              <w:spacing w:after="40"/>
              <w:jc w:val="center"/>
            </w:pPr>
          </w:p>
        </w:tc>
        <w:tc>
          <w:tcPr>
            <w:tcW w:w="1701" w:type="dxa"/>
          </w:tcPr>
          <w:p w14:paraId="232A73A2" w14:textId="77777777" w:rsidR="00945928" w:rsidRDefault="00945928" w:rsidP="00614FA0">
            <w:pPr>
              <w:pStyle w:val="FJBody"/>
              <w:spacing w:after="40"/>
              <w:jc w:val="center"/>
            </w:pPr>
          </w:p>
        </w:tc>
        <w:tc>
          <w:tcPr>
            <w:tcW w:w="3260" w:type="dxa"/>
          </w:tcPr>
          <w:p w14:paraId="2EA2DDBB" w14:textId="77777777" w:rsidR="00945928" w:rsidRDefault="00945928" w:rsidP="00614FA0">
            <w:pPr>
              <w:pStyle w:val="FJBody"/>
              <w:spacing w:after="40"/>
              <w:jc w:val="center"/>
            </w:pPr>
          </w:p>
        </w:tc>
      </w:tr>
      <w:tr w:rsidR="00945928" w14:paraId="61CAE043" w14:textId="77777777" w:rsidTr="00FB75EE">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2825" w:type="dxa"/>
          </w:tcPr>
          <w:p w14:paraId="43B698AF" w14:textId="77777777" w:rsidR="00945928" w:rsidRDefault="00945928" w:rsidP="00AC4488">
            <w:pPr>
              <w:pStyle w:val="FJBreakoutboxHeadline"/>
            </w:pPr>
            <w:r>
              <w:t>Reorder process steps</w:t>
            </w:r>
          </w:p>
        </w:tc>
        <w:tc>
          <w:tcPr>
            <w:tcW w:w="2552" w:type="dxa"/>
          </w:tcPr>
          <w:p w14:paraId="4F0C5B86" w14:textId="77777777" w:rsidR="00945928" w:rsidRDefault="00945928" w:rsidP="00614FA0">
            <w:pPr>
              <w:pStyle w:val="FJBody"/>
              <w:spacing w:after="40"/>
              <w:jc w:val="center"/>
            </w:pPr>
          </w:p>
        </w:tc>
        <w:tc>
          <w:tcPr>
            <w:tcW w:w="1701" w:type="dxa"/>
          </w:tcPr>
          <w:p w14:paraId="281FF760" w14:textId="77777777" w:rsidR="00945928" w:rsidRDefault="00945928" w:rsidP="00614FA0">
            <w:pPr>
              <w:pStyle w:val="FJBody"/>
              <w:spacing w:after="40"/>
              <w:jc w:val="center"/>
            </w:pPr>
          </w:p>
        </w:tc>
        <w:tc>
          <w:tcPr>
            <w:tcW w:w="3260" w:type="dxa"/>
          </w:tcPr>
          <w:p w14:paraId="6D61F397" w14:textId="77777777" w:rsidR="00945928" w:rsidRDefault="00945928" w:rsidP="00614FA0">
            <w:pPr>
              <w:pStyle w:val="FJBody"/>
              <w:spacing w:after="40"/>
              <w:jc w:val="center"/>
            </w:pPr>
          </w:p>
        </w:tc>
      </w:tr>
      <w:tr w:rsidR="00945928" w14:paraId="0EE777FE" w14:textId="77777777" w:rsidTr="00FB75EE">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2825" w:type="dxa"/>
          </w:tcPr>
          <w:p w14:paraId="3F0A66A5" w14:textId="77777777" w:rsidR="00945928" w:rsidRDefault="00945928" w:rsidP="00AC4488">
            <w:pPr>
              <w:pStyle w:val="FJBreakoutboxHeadline"/>
            </w:pPr>
            <w:r>
              <w:t>Replace process steps</w:t>
            </w:r>
          </w:p>
        </w:tc>
        <w:tc>
          <w:tcPr>
            <w:tcW w:w="2552" w:type="dxa"/>
          </w:tcPr>
          <w:p w14:paraId="0D10AEE5" w14:textId="77777777" w:rsidR="00945928" w:rsidRDefault="00945928" w:rsidP="00614FA0">
            <w:pPr>
              <w:pStyle w:val="FJBody"/>
              <w:spacing w:after="40"/>
              <w:jc w:val="center"/>
            </w:pPr>
          </w:p>
        </w:tc>
        <w:tc>
          <w:tcPr>
            <w:tcW w:w="1701" w:type="dxa"/>
          </w:tcPr>
          <w:p w14:paraId="541250B2" w14:textId="77777777" w:rsidR="00945928" w:rsidRDefault="00945928" w:rsidP="00614FA0">
            <w:pPr>
              <w:pStyle w:val="FJBody"/>
              <w:spacing w:after="40"/>
              <w:jc w:val="center"/>
            </w:pPr>
          </w:p>
        </w:tc>
        <w:tc>
          <w:tcPr>
            <w:tcW w:w="3260" w:type="dxa"/>
          </w:tcPr>
          <w:p w14:paraId="5DAE9DC5" w14:textId="77777777" w:rsidR="00945928" w:rsidRDefault="00945928" w:rsidP="00614FA0">
            <w:pPr>
              <w:pStyle w:val="FJBody"/>
              <w:spacing w:after="40"/>
              <w:jc w:val="center"/>
            </w:pPr>
          </w:p>
        </w:tc>
      </w:tr>
      <w:tr w:rsidR="00945928" w14:paraId="4C0A59D3" w14:textId="77777777" w:rsidTr="00FB75EE">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2825" w:type="dxa"/>
          </w:tcPr>
          <w:p w14:paraId="60F3148D" w14:textId="77777777" w:rsidR="00945928" w:rsidRDefault="00945928" w:rsidP="00AC4488">
            <w:pPr>
              <w:pStyle w:val="FJBreakoutboxHeadline"/>
            </w:pPr>
            <w:r>
              <w:t>Delete process steps</w:t>
            </w:r>
          </w:p>
        </w:tc>
        <w:tc>
          <w:tcPr>
            <w:tcW w:w="2552" w:type="dxa"/>
          </w:tcPr>
          <w:p w14:paraId="686857C9" w14:textId="77777777" w:rsidR="00945928" w:rsidRDefault="00945928" w:rsidP="00614FA0">
            <w:pPr>
              <w:pStyle w:val="FJBody"/>
              <w:spacing w:after="40"/>
              <w:jc w:val="center"/>
            </w:pPr>
          </w:p>
        </w:tc>
        <w:tc>
          <w:tcPr>
            <w:tcW w:w="1701" w:type="dxa"/>
          </w:tcPr>
          <w:p w14:paraId="05FCAFD0" w14:textId="77777777" w:rsidR="00945928" w:rsidRDefault="00945928" w:rsidP="00614FA0">
            <w:pPr>
              <w:pStyle w:val="FJBody"/>
              <w:spacing w:after="40"/>
              <w:jc w:val="center"/>
            </w:pPr>
          </w:p>
        </w:tc>
        <w:tc>
          <w:tcPr>
            <w:tcW w:w="3260" w:type="dxa"/>
          </w:tcPr>
          <w:p w14:paraId="49F1605B" w14:textId="77777777" w:rsidR="00945928" w:rsidRDefault="00945928" w:rsidP="00614FA0">
            <w:pPr>
              <w:pStyle w:val="FJBody"/>
              <w:spacing w:after="40"/>
              <w:jc w:val="center"/>
            </w:pPr>
          </w:p>
        </w:tc>
      </w:tr>
      <w:tr w:rsidR="00945928" w14:paraId="512026C5" w14:textId="77777777" w:rsidTr="00FB75EE">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2825" w:type="dxa"/>
          </w:tcPr>
          <w:p w14:paraId="4424DA87" w14:textId="77777777" w:rsidR="00945928" w:rsidRDefault="00945928" w:rsidP="00AC4488">
            <w:pPr>
              <w:pStyle w:val="FJBreakoutboxHeadline"/>
            </w:pPr>
            <w:r>
              <w:t>Add process measures</w:t>
            </w:r>
          </w:p>
        </w:tc>
        <w:tc>
          <w:tcPr>
            <w:tcW w:w="2552" w:type="dxa"/>
          </w:tcPr>
          <w:p w14:paraId="54E055F1" w14:textId="77777777" w:rsidR="00945928" w:rsidRDefault="00945928" w:rsidP="00614FA0">
            <w:pPr>
              <w:pStyle w:val="FJBody"/>
              <w:spacing w:after="40"/>
              <w:jc w:val="center"/>
            </w:pPr>
          </w:p>
        </w:tc>
        <w:tc>
          <w:tcPr>
            <w:tcW w:w="1701" w:type="dxa"/>
          </w:tcPr>
          <w:p w14:paraId="3D4DE3C8" w14:textId="77777777" w:rsidR="00945928" w:rsidRDefault="00945928" w:rsidP="00614FA0">
            <w:pPr>
              <w:pStyle w:val="FJBody"/>
              <w:spacing w:after="40"/>
              <w:jc w:val="center"/>
            </w:pPr>
          </w:p>
        </w:tc>
        <w:tc>
          <w:tcPr>
            <w:tcW w:w="3260" w:type="dxa"/>
          </w:tcPr>
          <w:p w14:paraId="70283257" w14:textId="77777777" w:rsidR="00945928" w:rsidRDefault="00945928" w:rsidP="00614FA0">
            <w:pPr>
              <w:pStyle w:val="FJBody"/>
              <w:spacing w:after="40"/>
              <w:jc w:val="center"/>
            </w:pPr>
          </w:p>
        </w:tc>
      </w:tr>
      <w:tr w:rsidR="00945928" w14:paraId="35094D4A" w14:textId="77777777" w:rsidTr="00FB75EE">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2825" w:type="dxa"/>
          </w:tcPr>
          <w:p w14:paraId="597C3473" w14:textId="77777777" w:rsidR="00945928" w:rsidRDefault="00945928" w:rsidP="00AC4488">
            <w:pPr>
              <w:pStyle w:val="FJBreakoutboxHeadline"/>
            </w:pPr>
            <w:r>
              <w:t>Replace process measures</w:t>
            </w:r>
          </w:p>
        </w:tc>
        <w:tc>
          <w:tcPr>
            <w:tcW w:w="2552" w:type="dxa"/>
          </w:tcPr>
          <w:p w14:paraId="0CF4F44D" w14:textId="77777777" w:rsidR="00945928" w:rsidRDefault="00945928" w:rsidP="00614FA0">
            <w:pPr>
              <w:pStyle w:val="FJBody"/>
              <w:spacing w:after="40"/>
              <w:jc w:val="center"/>
            </w:pPr>
          </w:p>
        </w:tc>
        <w:tc>
          <w:tcPr>
            <w:tcW w:w="1701" w:type="dxa"/>
          </w:tcPr>
          <w:p w14:paraId="2C4CDD41" w14:textId="77777777" w:rsidR="00945928" w:rsidRDefault="00945928" w:rsidP="00614FA0">
            <w:pPr>
              <w:pStyle w:val="FJBody"/>
              <w:spacing w:after="40"/>
              <w:jc w:val="center"/>
            </w:pPr>
          </w:p>
        </w:tc>
        <w:tc>
          <w:tcPr>
            <w:tcW w:w="3260" w:type="dxa"/>
          </w:tcPr>
          <w:p w14:paraId="1BD0D1B2" w14:textId="77777777" w:rsidR="00945928" w:rsidRDefault="00945928" w:rsidP="00614FA0">
            <w:pPr>
              <w:pStyle w:val="FJBody"/>
              <w:spacing w:after="40"/>
              <w:jc w:val="center"/>
            </w:pPr>
          </w:p>
        </w:tc>
      </w:tr>
      <w:tr w:rsidR="00945928" w14:paraId="6EE914F6" w14:textId="77777777" w:rsidTr="00FB75EE">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2825" w:type="dxa"/>
          </w:tcPr>
          <w:p w14:paraId="40E6EF7E" w14:textId="77777777" w:rsidR="00945928" w:rsidRDefault="00945928" w:rsidP="00AC4488">
            <w:pPr>
              <w:pStyle w:val="FJBreakoutboxHeadline"/>
            </w:pPr>
            <w:r>
              <w:t>Delete process measures</w:t>
            </w:r>
          </w:p>
        </w:tc>
        <w:tc>
          <w:tcPr>
            <w:tcW w:w="2552" w:type="dxa"/>
          </w:tcPr>
          <w:p w14:paraId="767E85EB" w14:textId="77777777" w:rsidR="00945928" w:rsidRDefault="00945928" w:rsidP="00614FA0">
            <w:pPr>
              <w:pStyle w:val="FJBody"/>
              <w:spacing w:after="40"/>
              <w:jc w:val="center"/>
            </w:pPr>
          </w:p>
        </w:tc>
        <w:tc>
          <w:tcPr>
            <w:tcW w:w="1701" w:type="dxa"/>
          </w:tcPr>
          <w:p w14:paraId="6EE47DB5" w14:textId="77777777" w:rsidR="00945928" w:rsidRDefault="00945928" w:rsidP="00614FA0">
            <w:pPr>
              <w:pStyle w:val="FJBody"/>
              <w:spacing w:after="40"/>
              <w:jc w:val="center"/>
            </w:pPr>
          </w:p>
        </w:tc>
        <w:tc>
          <w:tcPr>
            <w:tcW w:w="3260" w:type="dxa"/>
          </w:tcPr>
          <w:p w14:paraId="4EB773FA" w14:textId="77777777" w:rsidR="00945928" w:rsidRDefault="00945928" w:rsidP="00614FA0">
            <w:pPr>
              <w:pStyle w:val="FJBody"/>
              <w:spacing w:after="40"/>
              <w:jc w:val="center"/>
            </w:pPr>
          </w:p>
        </w:tc>
      </w:tr>
    </w:tbl>
    <w:p w14:paraId="7ED604B8" w14:textId="70B186AA" w:rsidR="00945928" w:rsidRDefault="00945928" w:rsidP="00945928">
      <w:pPr>
        <w:pStyle w:val="FJBody"/>
      </w:pPr>
      <w:r>
        <w:t>For any process tailoring not covered within these guidelines, refer to the Process Owner for guidance.</w:t>
      </w:r>
    </w:p>
    <w:p w14:paraId="75705802" w14:textId="69611A29" w:rsidR="00950017" w:rsidRDefault="00945928" w:rsidP="009B2C59">
      <w:pPr>
        <w:pStyle w:val="FJBody"/>
      </w:pPr>
      <w:r>
        <w:t xml:space="preserve">If this process cannot be implemented even with </w:t>
      </w:r>
      <w:r w:rsidR="009B2C59">
        <w:t>ta</w:t>
      </w:r>
      <w:r>
        <w:t xml:space="preserve">iloring, </w:t>
      </w:r>
      <w:r w:rsidR="009B2C59">
        <w:t>and a deviation from one or more Control Objectives of this process is required</w:t>
      </w:r>
      <w:r w:rsidR="00421A9F">
        <w:t>,</w:t>
      </w:r>
      <w:r w:rsidR="009B2C59">
        <w:t xml:space="preserve"> </w:t>
      </w:r>
      <w:r w:rsidR="00EE0C5D">
        <w:t xml:space="preserve">then </w:t>
      </w:r>
      <w:r w:rsidR="009B2C59">
        <w:t>an exception</w:t>
      </w:r>
      <w:r w:rsidR="00FF7E8A">
        <w:t xml:space="preserve"> must be </w:t>
      </w:r>
      <w:r w:rsidR="009B2C59">
        <w:t>requested</w:t>
      </w:r>
      <w:r w:rsidR="00FF7E8A">
        <w:t xml:space="preserve"> using Exception management process</w:t>
      </w:r>
      <w:r w:rsidR="009B2C59">
        <w:t>.</w:t>
      </w:r>
    </w:p>
    <w:p w14:paraId="10CC326C" w14:textId="77777777" w:rsidR="00945928" w:rsidRDefault="00945928" w:rsidP="00945928">
      <w:pPr>
        <w:pStyle w:val="Heading1"/>
      </w:pPr>
      <w:bookmarkStart w:id="42" w:name="_Toc87990440"/>
      <w:bookmarkStart w:id="43" w:name="_Toc87991336"/>
      <w:bookmarkStart w:id="44" w:name="_Toc150350413"/>
      <w:r>
        <w:t>Acronyms, Terms and Definitions</w:t>
      </w:r>
      <w:bookmarkEnd w:id="42"/>
      <w:bookmarkEnd w:id="43"/>
      <w:bookmarkEnd w:id="44"/>
    </w:p>
    <w:p w14:paraId="04B7091E" w14:textId="075EEAF5" w:rsidR="00945928" w:rsidRPr="00093C40" w:rsidRDefault="00945928" w:rsidP="00093C40">
      <w:pPr>
        <w:pStyle w:val="BlueExample"/>
      </w:pPr>
      <w:r w:rsidRPr="00093C40">
        <w:t>Enter here key terms that are needed to understand this document</w:t>
      </w:r>
      <w:r w:rsidR="00AC4488">
        <w:t xml:space="preserve"> </w:t>
      </w:r>
      <w:r w:rsidR="00AC4488" w:rsidRPr="00093C40">
        <w:t>correctly</w:t>
      </w:r>
      <w:r w:rsidRPr="00093C40">
        <w:t xml:space="preserve">. The definitions </w:t>
      </w:r>
      <w:r w:rsidR="00AC6FF2">
        <w:t>must</w:t>
      </w:r>
      <w:r w:rsidRPr="00093C40">
        <w:t xml:space="preserve"> be aligned with other policies</w:t>
      </w:r>
      <w:r w:rsidR="006E40F7">
        <w:t>, processes</w:t>
      </w:r>
      <w:r w:rsidRPr="00093C40">
        <w:t xml:space="preserve"> and </w:t>
      </w:r>
      <w:r w:rsidR="00AC6FF2">
        <w:t>Global</w:t>
      </w:r>
      <w:r w:rsidRPr="00093C40">
        <w:t xml:space="preserve"> </w:t>
      </w:r>
      <w:r w:rsidR="00AC6FF2">
        <w:t>G</w:t>
      </w:r>
      <w:r w:rsidRPr="00093C40">
        <w:t>lossary.</w:t>
      </w:r>
    </w:p>
    <w:tbl>
      <w:tblPr>
        <w:tblStyle w:val="Fujitsustandard1"/>
        <w:tblW w:w="10338" w:type="dxa"/>
        <w:tblInd w:w="5" w:type="dxa"/>
        <w:tblLook w:val="04A0" w:firstRow="1" w:lastRow="0" w:firstColumn="1" w:lastColumn="0" w:noHBand="0" w:noVBand="1"/>
      </w:tblPr>
      <w:tblGrid>
        <w:gridCol w:w="2967"/>
        <w:gridCol w:w="7371"/>
      </w:tblGrid>
      <w:tr w:rsidR="00885F3D" w14:paraId="5361A17F" w14:textId="77777777" w:rsidTr="000A7241">
        <w:trPr>
          <w:cnfStyle w:val="100000000000" w:firstRow="1" w:lastRow="0" w:firstColumn="0" w:lastColumn="0" w:oddVBand="0" w:evenVBand="0" w:oddHBand="0" w:evenHBand="0" w:firstRowFirstColumn="0" w:firstRowLastColumn="0" w:lastRowFirstColumn="0" w:lastRowLastColumn="0"/>
          <w:trHeight w:val="283"/>
          <w:tblHeader/>
        </w:trPr>
        <w:tc>
          <w:tcPr>
            <w:tcW w:w="10338" w:type="dxa"/>
            <w:gridSpan w:val="2"/>
            <w:tcBorders>
              <w:bottom w:val="single" w:sz="8" w:space="0" w:color="D9D9D9" w:themeColor="background2" w:themeShade="D9"/>
            </w:tcBorders>
          </w:tcPr>
          <w:p w14:paraId="0A860B06" w14:textId="7B1649AA" w:rsidR="00885F3D" w:rsidRPr="00563109" w:rsidRDefault="00885F3D" w:rsidP="00614FA0">
            <w:pPr>
              <w:pStyle w:val="FJHeadlinewhite"/>
            </w:pPr>
            <w:r w:rsidRPr="00563109">
              <w:t>Acronyms and terms</w:t>
            </w:r>
          </w:p>
        </w:tc>
      </w:tr>
      <w:tr w:rsidR="00945928" w14:paraId="6DFD6ECE" w14:textId="77777777" w:rsidTr="000A7241">
        <w:tblPrEx>
          <w:tblCellMar>
            <w:left w:w="57" w:type="dxa"/>
          </w:tblCellMar>
        </w:tblPrEx>
        <w:trPr>
          <w:cnfStyle w:val="100000000000" w:firstRow="1" w:lastRow="0" w:firstColumn="0" w:lastColumn="0" w:oddVBand="0" w:evenVBand="0" w:oddHBand="0" w:evenHBand="0" w:firstRowFirstColumn="0" w:firstRowLastColumn="0" w:lastRowFirstColumn="0" w:lastRowLastColumn="0"/>
          <w:tblHeader/>
        </w:trPr>
        <w:tc>
          <w:tcPr>
            <w:tcW w:w="2967"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637D6771"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Acronym/Term</w:t>
            </w:r>
          </w:p>
        </w:tc>
        <w:tc>
          <w:tcPr>
            <w:tcW w:w="7371"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5CF63FE0" w14:textId="77777777" w:rsidR="00945928" w:rsidRPr="000A7241" w:rsidRDefault="00945928" w:rsidP="000A7241">
            <w:pPr>
              <w:pStyle w:val="FJBreakoutboxHeadline"/>
              <w:ind w:left="57"/>
              <w:rPr>
                <w:rFonts w:asciiTheme="minorHAnsi" w:hAnsiTheme="minorHAnsi"/>
                <w:position w:val="0"/>
              </w:rPr>
            </w:pPr>
            <w:r w:rsidRPr="000A7241">
              <w:rPr>
                <w:rFonts w:asciiTheme="minorHAnsi" w:hAnsiTheme="minorHAnsi"/>
                <w:position w:val="0"/>
              </w:rPr>
              <w:t>Definition</w:t>
            </w:r>
          </w:p>
        </w:tc>
      </w:tr>
      <w:tr w:rsidR="00945928" w:rsidRPr="006D2AD6" w14:paraId="073EE2C1" w14:textId="77777777" w:rsidTr="000A7241">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2967" w:type="dxa"/>
            <w:tcBorders>
              <w:top w:val="single" w:sz="8" w:space="0" w:color="D9D9D9" w:themeColor="background2" w:themeShade="D9"/>
            </w:tcBorders>
          </w:tcPr>
          <w:p w14:paraId="2E90CD66" w14:textId="77777777" w:rsidR="00945928" w:rsidRDefault="00945928" w:rsidP="00AC4488">
            <w:pPr>
              <w:pStyle w:val="FJBreakoutboxHeadline"/>
            </w:pPr>
          </w:p>
        </w:tc>
        <w:tc>
          <w:tcPr>
            <w:tcW w:w="7371" w:type="dxa"/>
            <w:tcBorders>
              <w:top w:val="single" w:sz="8" w:space="0" w:color="D9D9D9" w:themeColor="background2" w:themeShade="D9"/>
            </w:tcBorders>
          </w:tcPr>
          <w:p w14:paraId="04247F93" w14:textId="77777777" w:rsidR="00945928" w:rsidRPr="006D2AD6" w:rsidRDefault="00945928" w:rsidP="00614FA0">
            <w:pPr>
              <w:pStyle w:val="FJBody"/>
              <w:spacing w:after="40"/>
              <w:ind w:left="0"/>
            </w:pPr>
          </w:p>
        </w:tc>
      </w:tr>
      <w:tr w:rsidR="00945928" w14:paraId="5A92B62C" w14:textId="77777777" w:rsidTr="00885F3D">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2967" w:type="dxa"/>
          </w:tcPr>
          <w:p w14:paraId="128DAA02" w14:textId="77777777" w:rsidR="00945928" w:rsidRDefault="00945928" w:rsidP="00AC4488">
            <w:pPr>
              <w:pStyle w:val="FJBreakoutboxHeadline"/>
            </w:pPr>
          </w:p>
        </w:tc>
        <w:tc>
          <w:tcPr>
            <w:tcW w:w="7371" w:type="dxa"/>
          </w:tcPr>
          <w:p w14:paraId="5FBFC26D" w14:textId="77777777" w:rsidR="00945928" w:rsidRDefault="00945928" w:rsidP="003B27C7">
            <w:pPr>
              <w:pStyle w:val="FJBody"/>
              <w:spacing w:after="40"/>
              <w:ind w:left="0"/>
            </w:pPr>
          </w:p>
        </w:tc>
      </w:tr>
    </w:tbl>
    <w:p w14:paraId="4963A960" w14:textId="77777777" w:rsidR="00945928" w:rsidRDefault="00945928" w:rsidP="00945928">
      <w:pPr>
        <w:pStyle w:val="Heading1"/>
      </w:pPr>
      <w:bookmarkStart w:id="45" w:name="_Toc87990441"/>
      <w:bookmarkStart w:id="46" w:name="_Toc87991337"/>
      <w:bookmarkStart w:id="47" w:name="_Toc150350414"/>
      <w:r>
        <w:t>References</w:t>
      </w:r>
      <w:bookmarkEnd w:id="45"/>
      <w:bookmarkEnd w:id="46"/>
      <w:bookmarkEnd w:id="47"/>
    </w:p>
    <w:p w14:paraId="2D39BA53" w14:textId="04563399" w:rsidR="002F66AA" w:rsidRDefault="00945928" w:rsidP="002F66AA">
      <w:pPr>
        <w:pStyle w:val="BlueExample"/>
      </w:pPr>
      <w:r w:rsidRPr="00093C40">
        <w:t>Enter here internal or external references that are needed for completeness or understanding</w:t>
      </w:r>
      <w:r w:rsidR="002F66AA">
        <w:t xml:space="preserve">. </w:t>
      </w:r>
      <w:r w:rsidRPr="00093C40">
        <w:t>You do not need to enter underlying lower level processes and procedures that are likely to change often</w:t>
      </w:r>
      <w:r w:rsidR="00AC4488">
        <w:t>,</w:t>
      </w:r>
      <w:r w:rsidRPr="00093C40">
        <w:t xml:space="preserve"> if it </w:t>
      </w:r>
      <w:r w:rsidR="00AC4488">
        <w:t>results in</w:t>
      </w:r>
      <w:r w:rsidRPr="00093C40">
        <w:t xml:space="preserve"> maintenance effort. You can link to them </w:t>
      </w:r>
      <w:r w:rsidR="006E40F7">
        <w:t>o</w:t>
      </w:r>
      <w:r w:rsidRPr="00093C40">
        <w:t xml:space="preserve">n the </w:t>
      </w:r>
      <w:r w:rsidR="006E40F7">
        <w:t xml:space="preserve">page where the </w:t>
      </w:r>
      <w:r w:rsidRPr="00093C40">
        <w:t xml:space="preserve">process </w:t>
      </w:r>
      <w:r w:rsidR="006E40F7">
        <w:t>will reside</w:t>
      </w:r>
      <w:r w:rsidR="00994AA5">
        <w:t xml:space="preserve"> if the page is unlikely to change the url</w:t>
      </w:r>
      <w:r w:rsidRPr="00093C40">
        <w:t>.</w:t>
      </w:r>
    </w:p>
    <w:tbl>
      <w:tblPr>
        <w:tblStyle w:val="Fujitsustandard1"/>
        <w:tblW w:w="10338" w:type="dxa"/>
        <w:tblLook w:val="04A0" w:firstRow="1" w:lastRow="0" w:firstColumn="1" w:lastColumn="0" w:noHBand="0" w:noVBand="1"/>
      </w:tblPr>
      <w:tblGrid>
        <w:gridCol w:w="2967"/>
        <w:gridCol w:w="7371"/>
      </w:tblGrid>
      <w:tr w:rsidR="003B27C7" w14:paraId="19997FCA" w14:textId="77777777" w:rsidTr="00B1082F">
        <w:trPr>
          <w:cnfStyle w:val="100000000000" w:firstRow="1" w:lastRow="0" w:firstColumn="0" w:lastColumn="0" w:oddVBand="0" w:evenVBand="0" w:oddHBand="0" w:evenHBand="0" w:firstRowFirstColumn="0" w:firstRowLastColumn="0" w:lastRowFirstColumn="0" w:lastRowLastColumn="0"/>
          <w:trHeight w:val="283"/>
          <w:tblHeader/>
        </w:trPr>
        <w:tc>
          <w:tcPr>
            <w:tcW w:w="10338" w:type="dxa"/>
            <w:gridSpan w:val="2"/>
            <w:tcBorders>
              <w:bottom w:val="single" w:sz="8" w:space="0" w:color="D9D9D9" w:themeColor="background2" w:themeShade="D9"/>
            </w:tcBorders>
          </w:tcPr>
          <w:p w14:paraId="610BB7DD" w14:textId="26A13425" w:rsidR="003B27C7" w:rsidRPr="00563109" w:rsidRDefault="003B27C7" w:rsidP="00614FA0">
            <w:pPr>
              <w:pStyle w:val="FJHeadlinewhite"/>
            </w:pPr>
            <w:r w:rsidRPr="00563109">
              <w:t>References</w:t>
            </w:r>
          </w:p>
        </w:tc>
      </w:tr>
      <w:tr w:rsidR="00945928" w14:paraId="48DE6D7E" w14:textId="77777777" w:rsidTr="00B1082F">
        <w:tblPrEx>
          <w:tblCellMar>
            <w:left w:w="57" w:type="dxa"/>
          </w:tblCellMar>
        </w:tblPrEx>
        <w:trPr>
          <w:cnfStyle w:val="100000000000" w:firstRow="1" w:lastRow="0" w:firstColumn="0" w:lastColumn="0" w:oddVBand="0" w:evenVBand="0" w:oddHBand="0" w:evenHBand="0" w:firstRowFirstColumn="0" w:firstRowLastColumn="0" w:lastRowFirstColumn="0" w:lastRowLastColumn="0"/>
          <w:tblHeader/>
        </w:trPr>
        <w:tc>
          <w:tcPr>
            <w:tcW w:w="2967"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30C82E71" w14:textId="77777777" w:rsidR="00945928" w:rsidRPr="00C1372B" w:rsidRDefault="00945928" w:rsidP="00C1372B">
            <w:pPr>
              <w:pStyle w:val="FJBreakoutboxHeadline"/>
              <w:ind w:left="57"/>
              <w:rPr>
                <w:rFonts w:asciiTheme="minorHAnsi" w:hAnsiTheme="minorHAnsi"/>
                <w:position w:val="0"/>
              </w:rPr>
            </w:pPr>
            <w:r w:rsidRPr="00C1372B">
              <w:rPr>
                <w:rFonts w:asciiTheme="minorHAnsi" w:hAnsiTheme="minorHAnsi"/>
                <w:position w:val="0"/>
              </w:rPr>
              <w:t>Title/Reference ID</w:t>
            </w:r>
          </w:p>
        </w:tc>
        <w:tc>
          <w:tcPr>
            <w:tcW w:w="7371" w:type="dxa"/>
            <w:tcBorders>
              <w:top w:val="single" w:sz="8" w:space="0" w:color="D9D9D9" w:themeColor="background2" w:themeShade="D9"/>
              <w:left w:val="single" w:sz="8" w:space="0" w:color="D9D9D9" w:themeColor="background2" w:themeShade="D9"/>
              <w:bottom w:val="single" w:sz="8" w:space="0" w:color="D9D9D9" w:themeColor="background2" w:themeShade="D9"/>
              <w:right w:val="single" w:sz="8" w:space="0" w:color="D9D9D9" w:themeColor="background2" w:themeShade="D9"/>
            </w:tcBorders>
            <w:shd w:val="clear" w:color="auto" w:fill="FFFFFF" w:themeFill="background1"/>
          </w:tcPr>
          <w:p w14:paraId="0AAA7886" w14:textId="77777777" w:rsidR="00945928" w:rsidRPr="00C1372B" w:rsidRDefault="00945928" w:rsidP="00C1372B">
            <w:pPr>
              <w:pStyle w:val="FJBreakoutboxHeadline"/>
              <w:ind w:left="57"/>
              <w:rPr>
                <w:rFonts w:asciiTheme="minorHAnsi" w:hAnsiTheme="minorHAnsi"/>
                <w:position w:val="0"/>
              </w:rPr>
            </w:pPr>
            <w:r w:rsidRPr="00C1372B">
              <w:rPr>
                <w:rFonts w:asciiTheme="minorHAnsi" w:hAnsiTheme="minorHAnsi"/>
                <w:position w:val="0"/>
              </w:rPr>
              <w:t>Description/URL</w:t>
            </w:r>
          </w:p>
        </w:tc>
      </w:tr>
      <w:tr w:rsidR="00B1082F" w14:paraId="69AC2079" w14:textId="77777777" w:rsidTr="00B1082F">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2967" w:type="dxa"/>
            <w:tcBorders>
              <w:top w:val="single" w:sz="8" w:space="0" w:color="D9D9D9" w:themeColor="background2" w:themeShade="D9"/>
            </w:tcBorders>
          </w:tcPr>
          <w:p w14:paraId="181B5930" w14:textId="7C887F29" w:rsidR="00B1082F" w:rsidRDefault="00B1082F" w:rsidP="00B1082F">
            <w:pPr>
              <w:pStyle w:val="FJBreakoutboxHeadline"/>
            </w:pPr>
            <w:r w:rsidRPr="008D2F22">
              <w:rPr>
                <w:b w:val="0"/>
                <w:bCs/>
              </w:rPr>
              <w:t>GD-PRO-000607</w:t>
            </w:r>
          </w:p>
        </w:tc>
        <w:tc>
          <w:tcPr>
            <w:tcW w:w="7371" w:type="dxa"/>
            <w:tcBorders>
              <w:top w:val="single" w:sz="8" w:space="0" w:color="D9D9D9" w:themeColor="background2" w:themeShade="D9"/>
            </w:tcBorders>
          </w:tcPr>
          <w:p w14:paraId="6C3934D1" w14:textId="1B8337D7" w:rsidR="00B1082F" w:rsidRDefault="00B1082F" w:rsidP="00B1082F">
            <w:pPr>
              <w:pStyle w:val="FJBody"/>
              <w:spacing w:after="40"/>
            </w:pPr>
            <w:r>
              <w:t>Exception Management Process</w:t>
            </w:r>
          </w:p>
        </w:tc>
      </w:tr>
      <w:tr w:rsidR="00B1082F" w14:paraId="3D6D5B6D" w14:textId="77777777" w:rsidTr="00B1082F">
        <w:tblPrEx>
          <w:tblCellMar>
            <w:left w:w="57" w:type="dxa"/>
          </w:tblCellMar>
        </w:tblPrEx>
        <w:trPr>
          <w:cnfStyle w:val="000000010000" w:firstRow="0" w:lastRow="0" w:firstColumn="0" w:lastColumn="0" w:oddVBand="0" w:evenVBand="0" w:oddHBand="0" w:evenHBand="1" w:firstRowFirstColumn="0" w:firstRowLastColumn="0" w:lastRowFirstColumn="0" w:lastRowLastColumn="0"/>
        </w:trPr>
        <w:tc>
          <w:tcPr>
            <w:tcW w:w="2967" w:type="dxa"/>
          </w:tcPr>
          <w:p w14:paraId="0B66A730" w14:textId="77777777" w:rsidR="00B1082F" w:rsidRDefault="00B1082F" w:rsidP="00B1082F">
            <w:pPr>
              <w:pStyle w:val="FJBreakoutboxHeadline"/>
            </w:pPr>
          </w:p>
        </w:tc>
        <w:tc>
          <w:tcPr>
            <w:tcW w:w="7371" w:type="dxa"/>
          </w:tcPr>
          <w:p w14:paraId="7C289F1F" w14:textId="77777777" w:rsidR="00B1082F" w:rsidRDefault="00B1082F" w:rsidP="00B1082F">
            <w:pPr>
              <w:pStyle w:val="FJBody"/>
              <w:spacing w:after="40"/>
            </w:pPr>
          </w:p>
        </w:tc>
      </w:tr>
      <w:tr w:rsidR="00B1082F" w14:paraId="616A2488" w14:textId="77777777" w:rsidTr="00B1082F">
        <w:tblPrEx>
          <w:tblCellMar>
            <w:left w:w="57" w:type="dxa"/>
          </w:tblCellMar>
        </w:tblPrEx>
        <w:trPr>
          <w:cnfStyle w:val="000000100000" w:firstRow="0" w:lastRow="0" w:firstColumn="0" w:lastColumn="0" w:oddVBand="0" w:evenVBand="0" w:oddHBand="1" w:evenHBand="0" w:firstRowFirstColumn="0" w:firstRowLastColumn="0" w:lastRowFirstColumn="0" w:lastRowLastColumn="0"/>
        </w:trPr>
        <w:tc>
          <w:tcPr>
            <w:tcW w:w="2967" w:type="dxa"/>
          </w:tcPr>
          <w:p w14:paraId="2759457B" w14:textId="77777777" w:rsidR="00B1082F" w:rsidRDefault="00B1082F" w:rsidP="00B1082F">
            <w:pPr>
              <w:pStyle w:val="FJBreakoutboxHeadline"/>
            </w:pPr>
          </w:p>
        </w:tc>
        <w:tc>
          <w:tcPr>
            <w:tcW w:w="7371" w:type="dxa"/>
          </w:tcPr>
          <w:p w14:paraId="26CB5434" w14:textId="77777777" w:rsidR="00B1082F" w:rsidRDefault="00B1082F" w:rsidP="00B1082F">
            <w:pPr>
              <w:pStyle w:val="FJBody"/>
              <w:spacing w:after="40"/>
            </w:pPr>
          </w:p>
        </w:tc>
      </w:tr>
    </w:tbl>
    <w:p w14:paraId="1D5E6CD3" w14:textId="139664B2" w:rsidR="00945928" w:rsidRDefault="00945928" w:rsidP="00045E13">
      <w:pPr>
        <w:pStyle w:val="FJBody"/>
      </w:pPr>
    </w:p>
    <w:sectPr w:rsidR="00945928" w:rsidSect="002979C6">
      <w:headerReference w:type="default" r:id="rId22"/>
      <w:footerReference w:type="default" r:id="rId23"/>
      <w:headerReference w:type="first" r:id="rId24"/>
      <w:footerReference w:type="first" r:id="rId25"/>
      <w:pgSz w:w="11906" w:h="16838" w:code="9"/>
      <w:pgMar w:top="737" w:right="737" w:bottom="737" w:left="737" w:header="51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63E5E" w14:textId="77777777" w:rsidR="006A7841" w:rsidRDefault="006A7841" w:rsidP="00971530">
      <w:r>
        <w:separator/>
      </w:r>
    </w:p>
    <w:p w14:paraId="65F374F0" w14:textId="77777777" w:rsidR="006A7841" w:rsidRDefault="006A7841"/>
  </w:endnote>
  <w:endnote w:type="continuationSeparator" w:id="0">
    <w:p w14:paraId="11012F0D" w14:textId="77777777" w:rsidR="006A7841" w:rsidRDefault="006A7841" w:rsidP="00971530">
      <w:r>
        <w:continuationSeparator/>
      </w:r>
    </w:p>
    <w:p w14:paraId="7576CEB3" w14:textId="77777777" w:rsidR="006A7841" w:rsidRDefault="006A7841"/>
  </w:endnote>
  <w:endnote w:type="continuationNotice" w:id="1">
    <w:p w14:paraId="03C4539E" w14:textId="77777777" w:rsidR="006A7841" w:rsidRDefault="006A784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jitsu Infinity Pro">
    <w:altName w:val="Calibri"/>
    <w:charset w:val="00"/>
    <w:family w:val="auto"/>
    <w:pitch w:val="variable"/>
    <w:sig w:usb0="A000004F" w:usb1="00000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Fujitsu Sans">
    <w:altName w:val="Calibri"/>
    <w:charset w:val="00"/>
    <w:family w:val="swiss"/>
    <w:pitch w:val="variable"/>
    <w:sig w:usb0="800000AF" w:usb1="0000206B" w:usb2="00000000" w:usb3="00000000" w:csb0="00000001" w:csb1="00000000"/>
  </w:font>
  <w:font w:name="Fujitsu Sans Light">
    <w:altName w:val="Calibri"/>
    <w:charset w:val="00"/>
    <w:family w:val="swiss"/>
    <w:pitch w:val="variable"/>
    <w:sig w:usb0="A00000AF" w:usb1="0000206B" w:usb2="00000000" w:usb3="00000000" w:csb0="0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ujitsu Sans Medium">
    <w:charset w:val="00"/>
    <w:family w:val="swiss"/>
    <w:pitch w:val="variable"/>
    <w:sig w:usb0="A00000AF" w:usb1="0000206B" w:usb2="0000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45FE" w14:textId="1E6BA09F" w:rsidR="00144017" w:rsidRDefault="00144017" w:rsidP="00752A99">
    <w:pPr>
      <w:pStyle w:val="FJFooter"/>
    </w:pPr>
  </w:p>
  <w:p w14:paraId="23FC773F" w14:textId="7AFE0262" w:rsidR="00123B9F" w:rsidRDefault="006A7841" w:rsidP="00123B9F">
    <w:pPr>
      <w:pStyle w:val="FJFooter"/>
    </w:pPr>
    <w:sdt>
      <w:sdtPr>
        <w:rPr>
          <w:b/>
          <w:bCs/>
        </w:rPr>
        <w:alias w:val="Sec Classification"/>
        <w:tag w:val="Sec_x0020_Classification"/>
        <w:id w:val="-656382202"/>
        <w:lock w:val="sdtContentLocked"/>
        <w:placeholder>
          <w:docPart w:val="6A4DAC982DFF405C9357BBB51DF3A8CA"/>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4:Sec_x0020_Classification[1]" w:storeItemID="{BDE440EA-171D-4105-A2C9-43FF0C4CC674}"/>
        <w:dropDownList w:lastValue="FUJITSU-RESTRICTED">
          <w:listItem w:value="[Sec Classification]"/>
        </w:dropDownList>
      </w:sdtPr>
      <w:sdtEndPr/>
      <w:sdtContent>
        <w:r w:rsidR="00144017" w:rsidRPr="00123B9F">
          <w:rPr>
            <w:b/>
            <w:bCs/>
          </w:rPr>
          <w:t>FUJITSU-RESTRICTED</w:t>
        </w:r>
      </w:sdtContent>
    </w:sdt>
    <w:r w:rsidR="00123B9F" w:rsidRPr="00123B9F">
      <w:t xml:space="preserve"> </w:t>
    </w:r>
    <w:r w:rsidR="009F0296">
      <w:t xml:space="preserve"> </w:t>
    </w:r>
    <w:r w:rsidR="00044236">
      <w:t xml:space="preserve"> </w:t>
    </w:r>
    <w:r w:rsidR="00123B9F" w:rsidRPr="00752A99">
      <w:t>Uncontrolled if printed</w:t>
    </w:r>
    <w:r w:rsidR="00123B9F">
      <w:tab/>
      <w:t xml:space="preserve">Page </w:t>
    </w:r>
    <w:r w:rsidR="00123B9F">
      <w:fldChar w:fldCharType="begin"/>
    </w:r>
    <w:r w:rsidR="00123B9F">
      <w:instrText xml:space="preserve"> PAGE  \* Arabic  \* MERGEFORMAT </w:instrText>
    </w:r>
    <w:r w:rsidR="00123B9F">
      <w:fldChar w:fldCharType="separate"/>
    </w:r>
    <w:r w:rsidR="00123B9F">
      <w:t>1</w:t>
    </w:r>
    <w:r w:rsidR="00123B9F">
      <w:fldChar w:fldCharType="end"/>
    </w:r>
    <w:r w:rsidR="00123B9F">
      <w:t xml:space="preserve"> of </w:t>
    </w:r>
    <w:fldSimple w:instr=" NUMPAGES  \* Arabic  \* MERGEFORMAT ">
      <w:r w:rsidR="00123B9F">
        <w:t>9</w:t>
      </w:r>
    </w:fldSimple>
    <w:r w:rsidR="00123B9F">
      <w:t xml:space="preserve">   </w:t>
    </w:r>
    <w:r w:rsidR="00123B9F" w:rsidRPr="007A236F">
      <w:t xml:space="preserve">© </w:t>
    </w:r>
    <w:r w:rsidR="00123B9F" w:rsidRPr="008A4B0D">
      <w:t xml:space="preserve">Fujitsu </w:t>
    </w:r>
    <w:sdt>
      <w:sdtPr>
        <w:alias w:val="Copyright"/>
        <w:tag w:val="Copyright_x0020_Year"/>
        <w:id w:val="-208962876"/>
        <w:lock w:val="sdtLocked"/>
        <w:placeholder>
          <w:docPart w:val="8D7AB3EB2A3C4F57A4AF788B3A7686C9"/>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4:Copyright_x0020_Year[1]" w:storeItemID="{BDE440EA-171D-4105-A2C9-43FF0C4CC674}"/>
        <w:text/>
      </w:sdtPr>
      <w:sdtEndPr/>
      <w:sdtContent>
        <w:r w:rsidR="00365C8A">
          <w:t>2026</w:t>
        </w:r>
      </w:sdtContent>
    </w:sdt>
  </w:p>
  <w:p w14:paraId="4C92E24C" w14:textId="6C47BC65" w:rsidR="00F00FA6" w:rsidRDefault="00123B9F" w:rsidP="00752A99">
    <w:pPr>
      <w:pStyle w:val="FJFooter"/>
    </w:pPr>
    <w:r>
      <w:tab/>
    </w:r>
    <w:r w:rsidRPr="00C647A6">
      <w:t xml:space="preserve">Template version: </w:t>
    </w:r>
    <w:sdt>
      <w:sdtPr>
        <w:alias w:val="Template Version"/>
        <w:tag w:val="Template_x0020_Version"/>
        <w:id w:val="507646681"/>
        <w:lock w:val="sdtLocked"/>
        <w:placeholder>
          <w:docPart w:val="BA484F9C30574AADB93411AFB862871E"/>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Template_x0020_Version[1]" w:storeItemID="{BDE440EA-171D-4105-A2C9-43FF0C4CC674}"/>
        <w:text/>
      </w:sdtPr>
      <w:sdtEndPr/>
      <w:sdtContent>
        <w:r w:rsidR="00B7686D">
          <w:t>9.0</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4D49" w14:textId="413261A0" w:rsidR="00F00FA6" w:rsidRDefault="00F00FA6" w:rsidP="00752A99">
    <w:pPr>
      <w:pStyle w:val="FJFooter"/>
    </w:pPr>
  </w:p>
  <w:p w14:paraId="44D818C2" w14:textId="28E40127" w:rsidR="00752A99" w:rsidRDefault="006A7841" w:rsidP="00752A99">
    <w:pPr>
      <w:pStyle w:val="FJFooter"/>
    </w:pPr>
    <w:sdt>
      <w:sdtPr>
        <w:rPr>
          <w:b/>
          <w:bCs/>
        </w:rPr>
        <w:alias w:val="Sec Classification"/>
        <w:tag w:val="Sec_x0020_Classification"/>
        <w:id w:val="1037778320"/>
        <w:lock w:val="sdtLocked"/>
        <w:placeholder>
          <w:docPart w:val="15A4FDB93D39499D8F888E44A47D4806"/>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4:Sec_x0020_Classification[1]" w:storeItemID="{BDE440EA-171D-4105-A2C9-43FF0C4CC674}"/>
        <w:dropDownList w:lastValue="FUJITSU-RESTRICTED">
          <w:listItem w:value="[Sec Classification]"/>
        </w:dropDownList>
      </w:sdtPr>
      <w:sdtEndPr/>
      <w:sdtContent>
        <w:r w:rsidR="00752A99" w:rsidRPr="009F6DB5">
          <w:rPr>
            <w:b/>
            <w:bCs/>
          </w:rPr>
          <w:t>FUJITSU-RESTRICTED</w:t>
        </w:r>
      </w:sdtContent>
    </w:sdt>
    <w:r w:rsidR="00752A99" w:rsidRPr="001F2AB2">
      <w:t xml:space="preserve">  </w:t>
    </w:r>
    <w:r w:rsidR="00752A99" w:rsidRPr="00752A99">
      <w:t>Uncontrolled if printed</w:t>
    </w:r>
    <w:r w:rsidR="00752A99">
      <w:tab/>
      <w:t xml:space="preserve">Page </w:t>
    </w:r>
    <w:r w:rsidR="00752A99">
      <w:fldChar w:fldCharType="begin"/>
    </w:r>
    <w:r w:rsidR="00752A99">
      <w:instrText xml:space="preserve"> PAGE  \* Arabic  \* MERGEFORMAT </w:instrText>
    </w:r>
    <w:r w:rsidR="00752A99">
      <w:fldChar w:fldCharType="separate"/>
    </w:r>
    <w:r w:rsidR="00752A99">
      <w:t>1</w:t>
    </w:r>
    <w:r w:rsidR="00752A99">
      <w:fldChar w:fldCharType="end"/>
    </w:r>
    <w:r w:rsidR="00752A99">
      <w:t xml:space="preserve"> of </w:t>
    </w:r>
    <w:fldSimple w:instr=" NUMPAGES  \* Arabic  \* MERGEFORMAT ">
      <w:r w:rsidR="00752A99">
        <w:t>5</w:t>
      </w:r>
    </w:fldSimple>
    <w:r w:rsidR="00752A99">
      <w:t xml:space="preserve">   </w:t>
    </w:r>
    <w:r w:rsidR="00752A99" w:rsidRPr="007A236F">
      <w:t xml:space="preserve">© </w:t>
    </w:r>
    <w:r w:rsidR="00752A99" w:rsidRPr="008A4B0D">
      <w:t xml:space="preserve">Fujitsu </w:t>
    </w:r>
    <w:sdt>
      <w:sdtPr>
        <w:alias w:val="Copyright"/>
        <w:tag w:val="Copyright_x0020_Year"/>
        <w:id w:val="949660524"/>
        <w:lock w:val="sdtLocked"/>
        <w:placeholder>
          <w:docPart w:val="2D8731C63ADD49CDB25916C23205D38B"/>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4:Copyright_x0020_Year[1]" w:storeItemID="{BDE440EA-171D-4105-A2C9-43FF0C4CC674}"/>
        <w:text/>
      </w:sdtPr>
      <w:sdtEndPr/>
      <w:sdtContent>
        <w:r w:rsidR="00365C8A">
          <w:t>2026</w:t>
        </w:r>
      </w:sdtContent>
    </w:sdt>
  </w:p>
  <w:p w14:paraId="7F930CA3" w14:textId="21FDC64A" w:rsidR="00752A99" w:rsidRDefault="00752A99" w:rsidP="00752A99">
    <w:pPr>
      <w:pStyle w:val="FJFooter"/>
    </w:pPr>
    <w:r>
      <w:tab/>
    </w:r>
    <w:r w:rsidRPr="00C647A6">
      <w:t xml:space="preserve">Template version: </w:t>
    </w:r>
    <w:sdt>
      <w:sdtPr>
        <w:alias w:val="Template Version"/>
        <w:tag w:val="Template_x0020_Version"/>
        <w:id w:val="1870802009"/>
        <w:lock w:val="sdtLocked"/>
        <w:placeholder>
          <w:docPart w:val="BA7FABB03E2544819AE13FC88FCE4FA1"/>
        </w:placeholder>
        <w:dataBinding w:prefixMappings="xmlns:ns0='http://schemas.microsoft.com/office/2006/metadata/properties' xmlns:ns1='http://www.w3.org/2001/XMLSchema-instance' xmlns:ns2='http://schemas.microsoft.com/office/infopath/2007/PartnerControls' xmlns:ns3='4cb7533a-4b55-43d3-b19b-63a8220b2448' xmlns:ns4='http://schemas.microsoft.com/sharepoint/v3' xmlns:ns5='10550c85-2eeb-4e15-ab86-4b2be70dd19b' " w:xpath="/ns0:properties[1]/documentManagement[1]/ns3:Template_x0020_Version[1]" w:storeItemID="{BDE440EA-171D-4105-A2C9-43FF0C4CC674}"/>
        <w:text/>
      </w:sdtPr>
      <w:sdtEndPr/>
      <w:sdtContent>
        <w:r w:rsidR="00B7686D">
          <w:t>9</w:t>
        </w:r>
        <w:r>
          <w:t>.0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663D6" w14:textId="77777777" w:rsidR="006A7841" w:rsidRDefault="006A7841" w:rsidP="00971530">
      <w:r>
        <w:separator/>
      </w:r>
    </w:p>
    <w:p w14:paraId="5690DACA" w14:textId="77777777" w:rsidR="006A7841" w:rsidRDefault="006A7841"/>
  </w:footnote>
  <w:footnote w:type="continuationSeparator" w:id="0">
    <w:p w14:paraId="6E6E703B" w14:textId="77777777" w:rsidR="006A7841" w:rsidRDefault="006A7841" w:rsidP="00971530">
      <w:r>
        <w:continuationSeparator/>
      </w:r>
    </w:p>
    <w:p w14:paraId="1DD47B6D" w14:textId="77777777" w:rsidR="006A7841" w:rsidRDefault="006A7841"/>
  </w:footnote>
  <w:footnote w:type="continuationNotice" w:id="1">
    <w:p w14:paraId="549DF6AD" w14:textId="77777777" w:rsidR="006A7841" w:rsidRDefault="006A7841">
      <w:pPr>
        <w:spacing w:before="0" w:after="0"/>
      </w:pPr>
    </w:p>
  </w:footnote>
  <w:footnote w:id="2">
    <w:p w14:paraId="510C6250" w14:textId="6F4966AF" w:rsidR="00146C59" w:rsidRPr="00DD3E78" w:rsidRDefault="00146C59" w:rsidP="00146C59">
      <w:pPr>
        <w:pStyle w:val="FJFooter"/>
        <w:rPr>
          <w:color w:val="1A0083" w:themeColor="accent4" w:themeShade="BF"/>
          <w:lang w:val="fi-FI"/>
        </w:rPr>
      </w:pPr>
      <w:r>
        <w:rPr>
          <w:rStyle w:val="FootnoteReference"/>
        </w:rPr>
        <w:footnoteRef/>
      </w:r>
      <w:r>
        <w:t xml:space="preserve"> U</w:t>
      </w:r>
      <w:r>
        <w:rPr>
          <w:lang w:val="fi-FI"/>
        </w:rPr>
        <w:t>rl to the respective common control in the Unified Compliance Framework or non-UCF citation reference.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FJHeaderboldChar"/>
      </w:rPr>
      <w:alias w:val="Library Name"/>
      <w:tag w:val="LibraryName"/>
      <w:id w:val="-2070416812"/>
      <w:lock w:val="sdtLocked"/>
      <w:placeholder>
        <w:docPart w:val="8E3FD42F4CF94E579A3E505FF6E04ADE"/>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5:LibraryName[1]" w:storeItemID="{BDE440EA-171D-4105-A2C9-43FF0C4CC674}"/>
      <w:text/>
    </w:sdtPr>
    <w:sdtEndPr>
      <w:rPr>
        <w:rStyle w:val="FJHeaderboldChar"/>
      </w:rPr>
    </w:sdtEndPr>
    <w:sdtContent>
      <w:p w14:paraId="13A891F0" w14:textId="77777777" w:rsidR="00144017" w:rsidRDefault="00144017">
        <w:pPr>
          <w:pStyle w:val="Header"/>
          <w:rPr>
            <w:rStyle w:val="FJHeaderboldChar"/>
          </w:rPr>
        </w:pPr>
        <w:r>
          <w:rPr>
            <w:rStyle w:val="FJHeaderboldChar"/>
          </w:rPr>
          <w:t>GD Standards Library</w:t>
        </w:r>
      </w:p>
    </w:sdtContent>
  </w:sdt>
  <w:p w14:paraId="44F34E39" w14:textId="47DB468C" w:rsidR="00144017" w:rsidRDefault="006A7841">
    <w:pPr>
      <w:pStyle w:val="Header"/>
      <w:rPr>
        <w:rStyle w:val="FJHeaderChar"/>
      </w:rPr>
    </w:pPr>
    <w:sdt>
      <w:sdtPr>
        <w:rPr>
          <w:rStyle w:val="FJHeaderChar"/>
        </w:rPr>
        <w:alias w:val="Title"/>
        <w:tag w:val=""/>
        <w:id w:val="-1773475226"/>
        <w:lock w:val="sdtLocked"/>
        <w:placeholder>
          <w:docPart w:val="B4C1A6848CEB462D8AE3999BA7DEBFA9"/>
        </w:placeholder>
        <w:dataBinding w:prefixMappings="xmlns:ns0='http://purl.org/dc/elements/1.1/' xmlns:ns1='http://schemas.openxmlformats.org/package/2006/metadata/core-properties' " w:xpath="/ns1:coreProperties[1]/ns0:title[1]" w:storeItemID="{6C3C8BC8-F283-45AE-878A-BAB7291924A1}"/>
        <w:text/>
      </w:sdtPr>
      <w:sdtEndPr>
        <w:rPr>
          <w:rStyle w:val="FJHeaderChar"/>
        </w:rPr>
      </w:sdtEndPr>
      <w:sdtContent>
        <w:r w:rsidR="00365C8A">
          <w:rPr>
            <w:rStyle w:val="FJHeaderChar"/>
          </w:rPr>
          <w:t>GD Standards Library Process Template</w:t>
        </w:r>
      </w:sdtContent>
    </w:sdt>
    <w:r w:rsidR="00144017">
      <w:rPr>
        <w:rStyle w:val="FJHeaderChar"/>
      </w:rPr>
      <w:t xml:space="preserve"> / </w:t>
    </w:r>
    <w:sdt>
      <w:sdtPr>
        <w:rPr>
          <w:rStyle w:val="FJHeaderChar"/>
        </w:rPr>
        <w:alias w:val="Scope"/>
        <w:tag w:val="Applicability_x0020_Type"/>
        <w:id w:val="-2074807290"/>
        <w:lock w:val="sdtLocked"/>
        <w:placeholder>
          <w:docPart w:val="BCC92777A4BB4C629D3E204BAEBFA7AF"/>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4:Applicability_x0020_Type[1]" w:storeItemID="{BDE440EA-171D-4105-A2C9-43FF0C4CC674}"/>
        <w:dropDownList w:lastValue="International and GDC">
          <w:listItem w:value="[Scope]"/>
        </w:dropDownList>
      </w:sdtPr>
      <w:sdtEndPr>
        <w:rPr>
          <w:rStyle w:val="FJHeaderChar"/>
        </w:rPr>
      </w:sdtEndPr>
      <w:sdtContent>
        <w:r w:rsidR="00144017">
          <w:rPr>
            <w:rStyle w:val="FJHeaderChar"/>
          </w:rPr>
          <w:t>International and GDC</w:t>
        </w:r>
      </w:sdtContent>
    </w:sdt>
  </w:p>
  <w:p w14:paraId="450CB6BA" w14:textId="77777777" w:rsidR="00144017" w:rsidRDefault="001440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Library Name"/>
      <w:tag w:val="LibraryName"/>
      <w:id w:val="-1959710429"/>
      <w:lock w:val="sdtLocked"/>
      <w:placeholder>
        <w:docPart w:val="18450141CECF425D999F6B5E0A3F0699"/>
      </w:placeholder>
      <w:dataBinding w:prefixMappings="xmlns:ns0='http://schemas.microsoft.com/office/2006/metadata/properties' xmlns:ns1='http://www.w3.org/2001/XMLSchema-instance' xmlns:ns2='http://schemas.microsoft.com/office/infopath/2007/PartnerControls' xmlns:ns3='http://schemas.microsoft.com/sharepoint/v3' xmlns:ns4='4cb7533a-4b55-43d3-b19b-63a8220b2448' xmlns:ns5='10550c85-2eeb-4e15-ab86-4b2be70dd19b' " w:xpath="/ns0:properties[1]/documentManagement[1]/ns5:LibraryName[1]" w:storeItemID="{BDE440EA-171D-4105-A2C9-43FF0C4CC674}"/>
      <w:text/>
    </w:sdtPr>
    <w:sdtEndPr/>
    <w:sdtContent>
      <w:p w14:paraId="373CB80A" w14:textId="77777777" w:rsidR="00144017" w:rsidRDefault="00144017" w:rsidP="00EA280A">
        <w:pPr>
          <w:pStyle w:val="FJHeaderbold"/>
        </w:pPr>
        <w:r>
          <w:t>GD Standards Library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3A0D"/>
    <w:multiLevelType w:val="multilevel"/>
    <w:tmpl w:val="F29CE58C"/>
    <w:styleLink w:val="FJBulletedlist"/>
    <w:lvl w:ilvl="0">
      <w:start w:val="1"/>
      <w:numFmt w:val="bullet"/>
      <w:pStyle w:val="FJBullets"/>
      <w:lvlText w:val="•"/>
      <w:lvlJc w:val="left"/>
      <w:pPr>
        <w:tabs>
          <w:tab w:val="num" w:pos="227"/>
        </w:tabs>
        <w:ind w:left="567" w:hanging="227"/>
      </w:pPr>
      <w:rPr>
        <w:rFonts w:ascii="Fujitsu Infinity Pro" w:hAnsi="Fujitsu Infinity Pro" w:hint="default"/>
        <w:color w:val="000000" w:themeColor="text1"/>
        <w:sz w:val="22"/>
      </w:rPr>
    </w:lvl>
    <w:lvl w:ilvl="1">
      <w:start w:val="1"/>
      <w:numFmt w:val="bullet"/>
      <w:lvlText w:val="•"/>
      <w:lvlJc w:val="left"/>
      <w:pPr>
        <w:tabs>
          <w:tab w:val="num" w:pos="454"/>
        </w:tabs>
        <w:ind w:left="794" w:hanging="227"/>
      </w:pPr>
      <w:rPr>
        <w:rFonts w:ascii="Fujitsu Infinity Pro" w:hAnsi="Fujitsu Infinity Pro" w:hint="default"/>
        <w:color w:val="6D6E70"/>
        <w:sz w:val="20"/>
      </w:rPr>
    </w:lvl>
    <w:lvl w:ilvl="2">
      <w:start w:val="1"/>
      <w:numFmt w:val="bullet"/>
      <w:lvlText w:val="•"/>
      <w:lvlJc w:val="left"/>
      <w:pPr>
        <w:tabs>
          <w:tab w:val="num" w:pos="681"/>
        </w:tabs>
        <w:ind w:left="1021" w:hanging="227"/>
      </w:pPr>
      <w:rPr>
        <w:rFonts w:ascii="Fujitsu Infinity Pro" w:hAnsi="Fujitsu Infinity Pro" w:hint="default"/>
        <w:color w:val="A6A6A6"/>
        <w:sz w:val="18"/>
      </w:rPr>
    </w:lvl>
    <w:lvl w:ilvl="3">
      <w:start w:val="1"/>
      <w:numFmt w:val="bullet"/>
      <w:lvlText w:val="−"/>
      <w:lvlJc w:val="left"/>
      <w:pPr>
        <w:tabs>
          <w:tab w:val="num" w:pos="908"/>
        </w:tabs>
        <w:ind w:left="1248" w:hanging="227"/>
      </w:pPr>
      <w:rPr>
        <w:rFonts w:asciiTheme="minorHAnsi" w:hAnsiTheme="minorHAnsi" w:hint="default"/>
        <w:color w:val="000000" w:themeColor="text1"/>
      </w:rPr>
    </w:lvl>
    <w:lvl w:ilvl="4">
      <w:start w:val="1"/>
      <w:numFmt w:val="bullet"/>
      <w:lvlText w:val="−"/>
      <w:lvlJc w:val="left"/>
      <w:pPr>
        <w:tabs>
          <w:tab w:val="num" w:pos="1135"/>
        </w:tabs>
        <w:ind w:left="1475" w:hanging="227"/>
      </w:pPr>
      <w:rPr>
        <w:rFonts w:asciiTheme="minorHAnsi" w:hAnsiTheme="minorHAnsi" w:hint="default"/>
        <w:color w:val="000000" w:themeColor="text1"/>
      </w:rPr>
    </w:lvl>
    <w:lvl w:ilvl="5">
      <w:start w:val="1"/>
      <w:numFmt w:val="bullet"/>
      <w:lvlText w:val="−"/>
      <w:lvlJc w:val="left"/>
      <w:pPr>
        <w:tabs>
          <w:tab w:val="num" w:pos="1362"/>
        </w:tabs>
        <w:ind w:left="1702" w:hanging="227"/>
      </w:pPr>
      <w:rPr>
        <w:rFonts w:asciiTheme="minorHAnsi" w:hAnsiTheme="minorHAnsi" w:hint="default"/>
        <w:color w:val="000000" w:themeColor="text1"/>
      </w:rPr>
    </w:lvl>
    <w:lvl w:ilvl="6">
      <w:start w:val="1"/>
      <w:numFmt w:val="bullet"/>
      <w:lvlText w:val="−"/>
      <w:lvlJc w:val="left"/>
      <w:pPr>
        <w:tabs>
          <w:tab w:val="num" w:pos="1589"/>
        </w:tabs>
        <w:ind w:left="1929" w:hanging="227"/>
      </w:pPr>
      <w:rPr>
        <w:rFonts w:asciiTheme="minorHAnsi" w:hAnsiTheme="minorHAnsi" w:hint="default"/>
        <w:color w:val="000000" w:themeColor="text1"/>
      </w:rPr>
    </w:lvl>
    <w:lvl w:ilvl="7">
      <w:start w:val="1"/>
      <w:numFmt w:val="bullet"/>
      <w:lvlText w:val="−"/>
      <w:lvlJc w:val="left"/>
      <w:pPr>
        <w:tabs>
          <w:tab w:val="num" w:pos="1816"/>
        </w:tabs>
        <w:ind w:left="2156" w:hanging="227"/>
      </w:pPr>
      <w:rPr>
        <w:rFonts w:asciiTheme="minorHAnsi" w:hAnsiTheme="minorHAnsi" w:hint="default"/>
        <w:color w:val="000000" w:themeColor="text1"/>
      </w:rPr>
    </w:lvl>
    <w:lvl w:ilvl="8">
      <w:start w:val="1"/>
      <w:numFmt w:val="bullet"/>
      <w:lvlText w:val="−"/>
      <w:lvlJc w:val="left"/>
      <w:pPr>
        <w:tabs>
          <w:tab w:val="num" w:pos="2043"/>
        </w:tabs>
        <w:ind w:left="2383" w:hanging="227"/>
      </w:pPr>
      <w:rPr>
        <w:rFonts w:asciiTheme="minorHAnsi" w:hAnsiTheme="minorHAnsi" w:hint="default"/>
        <w:color w:val="000000" w:themeColor="text1"/>
      </w:rPr>
    </w:lvl>
  </w:abstractNum>
  <w:abstractNum w:abstractNumId="1" w15:restartNumberingAfterBreak="0">
    <w:nsid w:val="147A39CF"/>
    <w:multiLevelType w:val="multilevel"/>
    <w:tmpl w:val="837A4B0E"/>
    <w:numStyleLink w:val="FJTableBullets"/>
  </w:abstractNum>
  <w:abstractNum w:abstractNumId="2" w15:restartNumberingAfterBreak="0">
    <w:nsid w:val="1D0200E9"/>
    <w:multiLevelType w:val="multilevel"/>
    <w:tmpl w:val="837A4B0E"/>
    <w:numStyleLink w:val="FJTableBullets"/>
  </w:abstractNum>
  <w:abstractNum w:abstractNumId="3" w15:restartNumberingAfterBreak="0">
    <w:nsid w:val="21904686"/>
    <w:multiLevelType w:val="multilevel"/>
    <w:tmpl w:val="B7688BE8"/>
    <w:numStyleLink w:val="FJNumberedlist"/>
  </w:abstractNum>
  <w:abstractNum w:abstractNumId="4" w15:restartNumberingAfterBreak="0">
    <w:nsid w:val="21DD603F"/>
    <w:multiLevelType w:val="multilevel"/>
    <w:tmpl w:val="837A4B0E"/>
    <w:numStyleLink w:val="FJTableBullets"/>
  </w:abstractNum>
  <w:abstractNum w:abstractNumId="5" w15:restartNumberingAfterBreak="0">
    <w:nsid w:val="23E247E0"/>
    <w:multiLevelType w:val="multilevel"/>
    <w:tmpl w:val="F29CE58C"/>
    <w:numStyleLink w:val="FJBulletedlist"/>
  </w:abstractNum>
  <w:abstractNum w:abstractNumId="6" w15:restartNumberingAfterBreak="0">
    <w:nsid w:val="24F20C73"/>
    <w:multiLevelType w:val="multilevel"/>
    <w:tmpl w:val="F29CE58C"/>
    <w:numStyleLink w:val="FJBulletedlist"/>
  </w:abstractNum>
  <w:abstractNum w:abstractNumId="7" w15:restartNumberingAfterBreak="0">
    <w:nsid w:val="25FF61E7"/>
    <w:multiLevelType w:val="multilevel"/>
    <w:tmpl w:val="837A4B0E"/>
    <w:numStyleLink w:val="FJTableBullets"/>
  </w:abstractNum>
  <w:abstractNum w:abstractNumId="8" w15:restartNumberingAfterBreak="0">
    <w:nsid w:val="313502AA"/>
    <w:multiLevelType w:val="multilevel"/>
    <w:tmpl w:val="B7688BE8"/>
    <w:styleLink w:val="FJNumberedlist"/>
    <w:lvl w:ilvl="0">
      <w:start w:val="1"/>
      <w:numFmt w:val="decimal"/>
      <w:pStyle w:val="ListNumber"/>
      <w:lvlText w:val="%1."/>
      <w:lvlJc w:val="left"/>
      <w:pPr>
        <w:tabs>
          <w:tab w:val="num" w:pos="227"/>
        </w:tabs>
        <w:ind w:left="624" w:hanging="284"/>
      </w:pPr>
      <w:rPr>
        <w:rFonts w:hint="default"/>
        <w:color w:val="000000" w:themeColor="text1"/>
        <w:sz w:val="20"/>
      </w:rPr>
    </w:lvl>
    <w:lvl w:ilvl="1">
      <w:start w:val="1"/>
      <w:numFmt w:val="lowerLetter"/>
      <w:lvlText w:val="%2."/>
      <w:lvlJc w:val="left"/>
      <w:pPr>
        <w:tabs>
          <w:tab w:val="num" w:pos="511"/>
        </w:tabs>
        <w:ind w:left="908" w:hanging="284"/>
      </w:pPr>
      <w:rPr>
        <w:rFonts w:hint="default"/>
        <w:color w:val="auto"/>
      </w:rPr>
    </w:lvl>
    <w:lvl w:ilvl="2">
      <w:start w:val="1"/>
      <w:numFmt w:val="lowerRoman"/>
      <w:lvlText w:val="%3."/>
      <w:lvlJc w:val="left"/>
      <w:pPr>
        <w:tabs>
          <w:tab w:val="num" w:pos="795"/>
        </w:tabs>
        <w:ind w:left="1192" w:hanging="284"/>
      </w:pPr>
      <w:rPr>
        <w:rFonts w:hint="default"/>
        <w:color w:val="auto"/>
      </w:rPr>
    </w:lvl>
    <w:lvl w:ilvl="3">
      <w:start w:val="1"/>
      <w:numFmt w:val="decimal"/>
      <w:lvlText w:val="%4)"/>
      <w:lvlJc w:val="left"/>
      <w:pPr>
        <w:tabs>
          <w:tab w:val="num" w:pos="1079"/>
        </w:tabs>
        <w:ind w:left="1476" w:hanging="284"/>
      </w:pPr>
      <w:rPr>
        <w:rFonts w:hint="default"/>
        <w:color w:val="000000" w:themeColor="text1"/>
      </w:rPr>
    </w:lvl>
    <w:lvl w:ilvl="4">
      <w:start w:val="1"/>
      <w:numFmt w:val="lowerLetter"/>
      <w:lvlText w:val="%5)"/>
      <w:lvlJc w:val="left"/>
      <w:pPr>
        <w:tabs>
          <w:tab w:val="num" w:pos="1363"/>
        </w:tabs>
        <w:ind w:left="1760" w:hanging="284"/>
      </w:pPr>
      <w:rPr>
        <w:rFonts w:hint="default"/>
        <w:color w:val="000000" w:themeColor="text1"/>
      </w:rPr>
    </w:lvl>
    <w:lvl w:ilvl="5">
      <w:start w:val="1"/>
      <w:numFmt w:val="lowerRoman"/>
      <w:lvlText w:val="%6)"/>
      <w:lvlJc w:val="left"/>
      <w:pPr>
        <w:tabs>
          <w:tab w:val="num" w:pos="1647"/>
        </w:tabs>
        <w:ind w:left="2044" w:hanging="284"/>
      </w:pPr>
      <w:rPr>
        <w:rFonts w:hint="default"/>
        <w:color w:val="000000" w:themeColor="text1"/>
      </w:rPr>
    </w:lvl>
    <w:lvl w:ilvl="6">
      <w:start w:val="1"/>
      <w:numFmt w:val="decimal"/>
      <w:lvlText w:val="(%7)"/>
      <w:lvlJc w:val="left"/>
      <w:pPr>
        <w:tabs>
          <w:tab w:val="num" w:pos="1931"/>
        </w:tabs>
        <w:ind w:left="2328" w:hanging="284"/>
      </w:pPr>
      <w:rPr>
        <w:rFonts w:hint="default"/>
        <w:color w:val="000000" w:themeColor="text1"/>
      </w:rPr>
    </w:lvl>
    <w:lvl w:ilvl="7">
      <w:start w:val="1"/>
      <w:numFmt w:val="lowerLetter"/>
      <w:lvlText w:val="(%8)"/>
      <w:lvlJc w:val="left"/>
      <w:pPr>
        <w:tabs>
          <w:tab w:val="num" w:pos="2215"/>
        </w:tabs>
        <w:ind w:left="2612" w:hanging="284"/>
      </w:pPr>
      <w:rPr>
        <w:rFonts w:hint="default"/>
        <w:color w:val="000000" w:themeColor="text1"/>
      </w:rPr>
    </w:lvl>
    <w:lvl w:ilvl="8">
      <w:start w:val="1"/>
      <w:numFmt w:val="lowerRoman"/>
      <w:lvlText w:val="(%9)"/>
      <w:lvlJc w:val="left"/>
      <w:pPr>
        <w:tabs>
          <w:tab w:val="num" w:pos="2499"/>
        </w:tabs>
        <w:ind w:left="2896" w:hanging="284"/>
      </w:pPr>
      <w:rPr>
        <w:rFonts w:hint="default"/>
        <w:color w:val="000000" w:themeColor="text1"/>
      </w:rPr>
    </w:lvl>
  </w:abstractNum>
  <w:abstractNum w:abstractNumId="9" w15:restartNumberingAfterBreak="0">
    <w:nsid w:val="33946F7C"/>
    <w:multiLevelType w:val="multilevel"/>
    <w:tmpl w:val="F29CE58C"/>
    <w:numStyleLink w:val="FJBulletedlist"/>
  </w:abstractNum>
  <w:abstractNum w:abstractNumId="10" w15:restartNumberingAfterBreak="0">
    <w:nsid w:val="34F54AAD"/>
    <w:multiLevelType w:val="multilevel"/>
    <w:tmpl w:val="837A4B0E"/>
    <w:numStyleLink w:val="FJTableBullets"/>
  </w:abstractNum>
  <w:abstractNum w:abstractNumId="11" w15:restartNumberingAfterBreak="0">
    <w:nsid w:val="3CC6427C"/>
    <w:multiLevelType w:val="multilevel"/>
    <w:tmpl w:val="837A4B0E"/>
    <w:numStyleLink w:val="FJTableBullets"/>
  </w:abstractNum>
  <w:abstractNum w:abstractNumId="12" w15:restartNumberingAfterBreak="0">
    <w:nsid w:val="3D7A419F"/>
    <w:multiLevelType w:val="multilevel"/>
    <w:tmpl w:val="B7688BE8"/>
    <w:numStyleLink w:val="FJNumberedlist"/>
  </w:abstractNum>
  <w:abstractNum w:abstractNumId="13" w15:restartNumberingAfterBreak="0">
    <w:nsid w:val="40855D5F"/>
    <w:multiLevelType w:val="multilevel"/>
    <w:tmpl w:val="837A4B0E"/>
    <w:numStyleLink w:val="FJTableBullets"/>
  </w:abstractNum>
  <w:abstractNum w:abstractNumId="14" w15:restartNumberingAfterBreak="0">
    <w:nsid w:val="40971B80"/>
    <w:multiLevelType w:val="multilevel"/>
    <w:tmpl w:val="B7688BE8"/>
    <w:numStyleLink w:val="FJNumberedlist"/>
  </w:abstractNum>
  <w:abstractNum w:abstractNumId="15" w15:restartNumberingAfterBreak="0">
    <w:nsid w:val="439D32D3"/>
    <w:multiLevelType w:val="multilevel"/>
    <w:tmpl w:val="837A4B0E"/>
    <w:numStyleLink w:val="FJTableBullets"/>
  </w:abstractNum>
  <w:abstractNum w:abstractNumId="16" w15:restartNumberingAfterBreak="0">
    <w:nsid w:val="4AEE5074"/>
    <w:multiLevelType w:val="multilevel"/>
    <w:tmpl w:val="837A4B0E"/>
    <w:numStyleLink w:val="FJTableBullets"/>
  </w:abstractNum>
  <w:abstractNum w:abstractNumId="17" w15:restartNumberingAfterBreak="0">
    <w:nsid w:val="4E6962B8"/>
    <w:multiLevelType w:val="multilevel"/>
    <w:tmpl w:val="6A3E58CA"/>
    <w:lvl w:ilvl="0">
      <w:start w:val="1"/>
      <w:numFmt w:val="bullet"/>
      <w:lvlText w:val="■"/>
      <w:lvlJc w:val="left"/>
      <w:pPr>
        <w:tabs>
          <w:tab w:val="num" w:pos="227"/>
        </w:tabs>
        <w:ind w:left="227" w:hanging="227"/>
      </w:pPr>
      <w:rPr>
        <w:rFonts w:ascii="Fujitsu Sans" w:hAnsi="Fujitsu Sans" w:hint="default"/>
        <w:b w:val="0"/>
        <w:i w:val="0"/>
        <w:color w:val="FF0000"/>
        <w:sz w:val="20"/>
      </w:rPr>
    </w:lvl>
    <w:lvl w:ilvl="1">
      <w:start w:val="1"/>
      <w:numFmt w:val="bullet"/>
      <w:lvlText w:val="■"/>
      <w:lvlJc w:val="left"/>
      <w:pPr>
        <w:tabs>
          <w:tab w:val="num" w:pos="454"/>
        </w:tabs>
        <w:ind w:left="454" w:hanging="227"/>
      </w:pPr>
      <w:rPr>
        <w:rFonts w:ascii="Fujitsu Sans" w:hAnsi="Fujitsu Sans" w:hint="default"/>
        <w:b w:val="0"/>
        <w:i w:val="0"/>
        <w:color w:val="auto"/>
        <w:sz w:val="18"/>
      </w:rPr>
    </w:lvl>
    <w:lvl w:ilvl="2">
      <w:start w:val="1"/>
      <w:numFmt w:val="bullet"/>
      <w:lvlText w:val="-"/>
      <w:lvlJc w:val="left"/>
      <w:pPr>
        <w:tabs>
          <w:tab w:val="num" w:pos="681"/>
        </w:tabs>
        <w:ind w:left="681" w:hanging="227"/>
      </w:pPr>
      <w:rPr>
        <w:rFonts w:ascii="Fujitsu Sans Light" w:hAnsi="Fujitsu Sans Light" w:hint="default"/>
      </w:rPr>
    </w:lvl>
    <w:lvl w:ilvl="3">
      <w:start w:val="1"/>
      <w:numFmt w:val="bullet"/>
      <w:lvlText w:val="-"/>
      <w:lvlJc w:val="left"/>
      <w:pPr>
        <w:tabs>
          <w:tab w:val="num" w:pos="908"/>
        </w:tabs>
        <w:ind w:left="908" w:hanging="227"/>
      </w:pPr>
      <w:rPr>
        <w:rFonts w:ascii="Fujitsu Sans Light" w:hAnsi="Fujitsu Sans Light" w:hint="default"/>
      </w:rPr>
    </w:lvl>
    <w:lvl w:ilvl="4">
      <w:start w:val="1"/>
      <w:numFmt w:val="bullet"/>
      <w:lvlText w:val="-"/>
      <w:lvlJc w:val="left"/>
      <w:pPr>
        <w:tabs>
          <w:tab w:val="num" w:pos="1135"/>
        </w:tabs>
        <w:ind w:left="1135" w:hanging="227"/>
      </w:pPr>
      <w:rPr>
        <w:rFonts w:ascii="Fujitsu Sans Light" w:hAnsi="Fujitsu Sans Light" w:hint="default"/>
      </w:rPr>
    </w:lvl>
    <w:lvl w:ilvl="5">
      <w:start w:val="1"/>
      <w:numFmt w:val="bullet"/>
      <w:lvlText w:val="-"/>
      <w:lvlJc w:val="left"/>
      <w:pPr>
        <w:tabs>
          <w:tab w:val="num" w:pos="1362"/>
        </w:tabs>
        <w:ind w:left="1362" w:hanging="227"/>
      </w:pPr>
      <w:rPr>
        <w:rFonts w:ascii="Fujitsu Sans Light" w:hAnsi="Fujitsu Sans Light" w:hint="default"/>
      </w:rPr>
    </w:lvl>
    <w:lvl w:ilvl="6">
      <w:start w:val="1"/>
      <w:numFmt w:val="bullet"/>
      <w:lvlText w:val="-"/>
      <w:lvlJc w:val="left"/>
      <w:pPr>
        <w:tabs>
          <w:tab w:val="num" w:pos="1589"/>
        </w:tabs>
        <w:ind w:left="1589" w:hanging="227"/>
      </w:pPr>
      <w:rPr>
        <w:rFonts w:ascii="Fujitsu Sans Light" w:hAnsi="Fujitsu Sans Light" w:hint="default"/>
      </w:rPr>
    </w:lvl>
    <w:lvl w:ilvl="7">
      <w:start w:val="1"/>
      <w:numFmt w:val="bullet"/>
      <w:lvlText w:val="-"/>
      <w:lvlJc w:val="left"/>
      <w:pPr>
        <w:tabs>
          <w:tab w:val="num" w:pos="1816"/>
        </w:tabs>
        <w:ind w:left="1816" w:hanging="227"/>
      </w:pPr>
      <w:rPr>
        <w:rFonts w:ascii="Fujitsu Sans Light" w:hAnsi="Fujitsu Sans Light" w:hint="default"/>
      </w:rPr>
    </w:lvl>
    <w:lvl w:ilvl="8">
      <w:start w:val="1"/>
      <w:numFmt w:val="bullet"/>
      <w:pStyle w:val="Heading9"/>
      <w:lvlText w:val="-"/>
      <w:lvlJc w:val="left"/>
      <w:pPr>
        <w:tabs>
          <w:tab w:val="num" w:pos="2043"/>
        </w:tabs>
        <w:ind w:left="2043" w:hanging="227"/>
      </w:pPr>
      <w:rPr>
        <w:rFonts w:ascii="Fujitsu Sans Light" w:hAnsi="Fujitsu Sans Light" w:hint="default"/>
      </w:rPr>
    </w:lvl>
  </w:abstractNum>
  <w:abstractNum w:abstractNumId="18" w15:restartNumberingAfterBreak="0">
    <w:nsid w:val="512E05B6"/>
    <w:multiLevelType w:val="multilevel"/>
    <w:tmpl w:val="837A4B0E"/>
    <w:numStyleLink w:val="FJTableBullets"/>
  </w:abstractNum>
  <w:abstractNum w:abstractNumId="19" w15:restartNumberingAfterBreak="0">
    <w:nsid w:val="569262D5"/>
    <w:multiLevelType w:val="multilevel"/>
    <w:tmpl w:val="810638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8B73643"/>
    <w:multiLevelType w:val="multilevel"/>
    <w:tmpl w:val="B7688BE8"/>
    <w:numStyleLink w:val="FJNumberedlist"/>
  </w:abstractNum>
  <w:abstractNum w:abstractNumId="21" w15:restartNumberingAfterBreak="0">
    <w:nsid w:val="599208E8"/>
    <w:multiLevelType w:val="hybridMultilevel"/>
    <w:tmpl w:val="061A572A"/>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2" w15:restartNumberingAfterBreak="0">
    <w:nsid w:val="5E746317"/>
    <w:multiLevelType w:val="multilevel"/>
    <w:tmpl w:val="837A4B0E"/>
    <w:numStyleLink w:val="FJTableBullets"/>
  </w:abstractNum>
  <w:abstractNum w:abstractNumId="23" w15:restartNumberingAfterBreak="0">
    <w:nsid w:val="5F405F51"/>
    <w:multiLevelType w:val="multilevel"/>
    <w:tmpl w:val="837A4B0E"/>
    <w:numStyleLink w:val="FJTableBullets"/>
  </w:abstractNum>
  <w:abstractNum w:abstractNumId="24" w15:restartNumberingAfterBreak="0">
    <w:nsid w:val="627579DB"/>
    <w:multiLevelType w:val="multilevel"/>
    <w:tmpl w:val="837A4B0E"/>
    <w:numStyleLink w:val="FJTableBullets"/>
  </w:abstractNum>
  <w:abstractNum w:abstractNumId="25" w15:restartNumberingAfterBreak="0">
    <w:nsid w:val="674B7664"/>
    <w:multiLevelType w:val="multilevel"/>
    <w:tmpl w:val="837A4B0E"/>
    <w:numStyleLink w:val="FJTableBullets"/>
  </w:abstractNum>
  <w:abstractNum w:abstractNumId="26" w15:restartNumberingAfterBreak="0">
    <w:nsid w:val="67F912F4"/>
    <w:multiLevelType w:val="multilevel"/>
    <w:tmpl w:val="837A4B0E"/>
    <w:numStyleLink w:val="FJTableBullets"/>
  </w:abstractNum>
  <w:abstractNum w:abstractNumId="27" w15:restartNumberingAfterBreak="0">
    <w:nsid w:val="6D8006F3"/>
    <w:multiLevelType w:val="multilevel"/>
    <w:tmpl w:val="837A4B0E"/>
    <w:numStyleLink w:val="FJTableBullets"/>
  </w:abstractNum>
  <w:abstractNum w:abstractNumId="28" w15:restartNumberingAfterBreak="0">
    <w:nsid w:val="75730195"/>
    <w:multiLevelType w:val="multilevel"/>
    <w:tmpl w:val="837A4B0E"/>
    <w:numStyleLink w:val="FJTableBullets"/>
  </w:abstractNum>
  <w:abstractNum w:abstractNumId="29" w15:restartNumberingAfterBreak="0">
    <w:nsid w:val="76DC3519"/>
    <w:multiLevelType w:val="multilevel"/>
    <w:tmpl w:val="837A4B0E"/>
    <w:name w:val="FJ Table Bullets"/>
    <w:styleLink w:val="FJTableBullets"/>
    <w:lvl w:ilvl="0">
      <w:start w:val="1"/>
      <w:numFmt w:val="bullet"/>
      <w:lvlText w:val="•"/>
      <w:lvlJc w:val="left"/>
      <w:pPr>
        <w:tabs>
          <w:tab w:val="num" w:pos="142"/>
        </w:tabs>
        <w:ind w:left="130" w:hanging="130"/>
      </w:pPr>
      <w:rPr>
        <w:rFonts w:ascii="Fujitsu Infinity Pro" w:hAnsi="Fujitsu Infinity Pro" w:hint="default"/>
        <w:color w:val="000000" w:themeColor="text1"/>
      </w:rPr>
    </w:lvl>
    <w:lvl w:ilvl="1">
      <w:start w:val="1"/>
      <w:numFmt w:val="bullet"/>
      <w:lvlText w:val="•"/>
      <w:lvlJc w:val="left"/>
      <w:pPr>
        <w:tabs>
          <w:tab w:val="num" w:pos="272"/>
        </w:tabs>
        <w:ind w:left="260" w:hanging="130"/>
      </w:pPr>
      <w:rPr>
        <w:rFonts w:ascii="Fujitsu Infinity Pro" w:hAnsi="Fujitsu Infinity Pro" w:hint="default"/>
        <w:color w:val="6D6E70"/>
      </w:rPr>
    </w:lvl>
    <w:lvl w:ilvl="2">
      <w:start w:val="1"/>
      <w:numFmt w:val="bullet"/>
      <w:lvlText w:val="•"/>
      <w:lvlJc w:val="left"/>
      <w:pPr>
        <w:tabs>
          <w:tab w:val="num" w:pos="402"/>
        </w:tabs>
        <w:ind w:left="390" w:hanging="130"/>
      </w:pPr>
      <w:rPr>
        <w:rFonts w:ascii="Fujitsu Infinity Pro" w:hAnsi="Fujitsu Infinity Pro" w:hint="default"/>
        <w:color w:val="DCDCDC"/>
      </w:rPr>
    </w:lvl>
    <w:lvl w:ilvl="3">
      <w:start w:val="1"/>
      <w:numFmt w:val="bullet"/>
      <w:lvlText w:val="•"/>
      <w:lvlJc w:val="left"/>
      <w:pPr>
        <w:tabs>
          <w:tab w:val="num" w:pos="532"/>
        </w:tabs>
        <w:ind w:left="520" w:hanging="130"/>
      </w:pPr>
      <w:rPr>
        <w:rFonts w:ascii="Fujitsu Infinity Pro" w:hAnsi="Fujitsu Infinity Pro" w:hint="default"/>
        <w:color w:val="000000" w:themeColor="text1"/>
      </w:rPr>
    </w:lvl>
    <w:lvl w:ilvl="4">
      <w:start w:val="1"/>
      <w:numFmt w:val="bullet"/>
      <w:lvlText w:val="•"/>
      <w:lvlJc w:val="left"/>
      <w:pPr>
        <w:tabs>
          <w:tab w:val="num" w:pos="662"/>
        </w:tabs>
        <w:ind w:left="650" w:hanging="130"/>
      </w:pPr>
      <w:rPr>
        <w:rFonts w:ascii="Fujitsu Infinity Pro" w:hAnsi="Fujitsu Infinity Pro" w:hint="default"/>
        <w:color w:val="000000" w:themeColor="text1"/>
      </w:rPr>
    </w:lvl>
    <w:lvl w:ilvl="5">
      <w:start w:val="1"/>
      <w:numFmt w:val="bullet"/>
      <w:lvlText w:val="•"/>
      <w:lvlJc w:val="left"/>
      <w:pPr>
        <w:tabs>
          <w:tab w:val="num" w:pos="792"/>
        </w:tabs>
        <w:ind w:left="780" w:hanging="130"/>
      </w:pPr>
      <w:rPr>
        <w:rFonts w:ascii="Fujitsu Infinity Pro" w:hAnsi="Fujitsu Infinity Pro" w:hint="default"/>
        <w:color w:val="000000" w:themeColor="text1"/>
      </w:rPr>
    </w:lvl>
    <w:lvl w:ilvl="6">
      <w:start w:val="1"/>
      <w:numFmt w:val="bullet"/>
      <w:lvlText w:val="•"/>
      <w:lvlJc w:val="left"/>
      <w:pPr>
        <w:tabs>
          <w:tab w:val="num" w:pos="922"/>
        </w:tabs>
        <w:ind w:left="910" w:hanging="130"/>
      </w:pPr>
      <w:rPr>
        <w:rFonts w:ascii="Fujitsu Infinity Pro" w:hAnsi="Fujitsu Infinity Pro" w:hint="default"/>
        <w:color w:val="000000" w:themeColor="text1"/>
      </w:rPr>
    </w:lvl>
    <w:lvl w:ilvl="7">
      <w:start w:val="1"/>
      <w:numFmt w:val="bullet"/>
      <w:lvlText w:val="•"/>
      <w:lvlJc w:val="left"/>
      <w:pPr>
        <w:tabs>
          <w:tab w:val="num" w:pos="1052"/>
        </w:tabs>
        <w:ind w:left="1040" w:hanging="130"/>
      </w:pPr>
      <w:rPr>
        <w:rFonts w:ascii="Fujitsu Infinity Pro" w:hAnsi="Fujitsu Infinity Pro" w:hint="default"/>
        <w:color w:val="000000" w:themeColor="text1"/>
      </w:rPr>
    </w:lvl>
    <w:lvl w:ilvl="8">
      <w:start w:val="1"/>
      <w:numFmt w:val="bullet"/>
      <w:lvlText w:val="•"/>
      <w:lvlJc w:val="left"/>
      <w:pPr>
        <w:tabs>
          <w:tab w:val="num" w:pos="1182"/>
        </w:tabs>
        <w:ind w:left="1170" w:hanging="130"/>
      </w:pPr>
      <w:rPr>
        <w:rFonts w:ascii="Fujitsu Infinity Pro" w:hAnsi="Fujitsu Infinity Pro" w:hint="default"/>
        <w:color w:val="000000" w:themeColor="text1"/>
      </w:rPr>
    </w:lvl>
  </w:abstractNum>
  <w:num w:numId="1" w16cid:durableId="2120561652">
    <w:abstractNumId w:val="19"/>
  </w:num>
  <w:num w:numId="2" w16cid:durableId="1838225402">
    <w:abstractNumId w:val="17"/>
  </w:num>
  <w:num w:numId="3" w16cid:durableId="1651517438">
    <w:abstractNumId w:val="0"/>
  </w:num>
  <w:num w:numId="4" w16cid:durableId="436144233">
    <w:abstractNumId w:val="8"/>
  </w:num>
  <w:num w:numId="5" w16cid:durableId="1300762044">
    <w:abstractNumId w:val="3"/>
  </w:num>
  <w:num w:numId="6" w16cid:durableId="2080591567">
    <w:abstractNumId w:val="21"/>
  </w:num>
  <w:num w:numId="7" w16cid:durableId="252318911">
    <w:abstractNumId w:val="26"/>
  </w:num>
  <w:num w:numId="8" w16cid:durableId="149951179">
    <w:abstractNumId w:val="29"/>
  </w:num>
  <w:num w:numId="9" w16cid:durableId="1606037790">
    <w:abstractNumId w:val="15"/>
  </w:num>
  <w:num w:numId="10" w16cid:durableId="249200303">
    <w:abstractNumId w:val="1"/>
  </w:num>
  <w:num w:numId="11" w16cid:durableId="1848982795">
    <w:abstractNumId w:val="27"/>
  </w:num>
  <w:num w:numId="12" w16cid:durableId="783967035">
    <w:abstractNumId w:val="11"/>
  </w:num>
  <w:num w:numId="13" w16cid:durableId="1244340661">
    <w:abstractNumId w:val="18"/>
  </w:num>
  <w:num w:numId="14" w16cid:durableId="414327608">
    <w:abstractNumId w:val="28"/>
  </w:num>
  <w:num w:numId="15" w16cid:durableId="1062408724">
    <w:abstractNumId w:val="24"/>
  </w:num>
  <w:num w:numId="16" w16cid:durableId="952785549">
    <w:abstractNumId w:val="2"/>
  </w:num>
  <w:num w:numId="17" w16cid:durableId="1879854684">
    <w:abstractNumId w:val="16"/>
  </w:num>
  <w:num w:numId="18" w16cid:durableId="87703075">
    <w:abstractNumId w:val="13"/>
  </w:num>
  <w:num w:numId="19" w16cid:durableId="900792470">
    <w:abstractNumId w:val="23"/>
  </w:num>
  <w:num w:numId="20" w16cid:durableId="1294288142">
    <w:abstractNumId w:val="25"/>
  </w:num>
  <w:num w:numId="21" w16cid:durableId="1056780324">
    <w:abstractNumId w:val="4"/>
  </w:num>
  <w:num w:numId="22" w16cid:durableId="2058511401">
    <w:abstractNumId w:val="10"/>
  </w:num>
  <w:num w:numId="23" w16cid:durableId="1037317743">
    <w:abstractNumId w:val="20"/>
  </w:num>
  <w:num w:numId="24" w16cid:durableId="883636414">
    <w:abstractNumId w:val="6"/>
  </w:num>
  <w:num w:numId="25" w16cid:durableId="1296638891">
    <w:abstractNumId w:val="12"/>
  </w:num>
  <w:num w:numId="26" w16cid:durableId="1778981622">
    <w:abstractNumId w:val="7"/>
  </w:num>
  <w:num w:numId="27" w16cid:durableId="658264013">
    <w:abstractNumId w:val="5"/>
  </w:num>
  <w:num w:numId="28" w16cid:durableId="133643388">
    <w:abstractNumId w:val="22"/>
  </w:num>
  <w:num w:numId="29" w16cid:durableId="1301611780">
    <w:abstractNumId w:val="14"/>
  </w:num>
  <w:num w:numId="30" w16cid:durableId="136806989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removeDateAndTime/>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A1"/>
    <w:rsid w:val="00006DEA"/>
    <w:rsid w:val="00007B57"/>
    <w:rsid w:val="000110C0"/>
    <w:rsid w:val="00015D84"/>
    <w:rsid w:val="0001796A"/>
    <w:rsid w:val="00024F17"/>
    <w:rsid w:val="0002655A"/>
    <w:rsid w:val="000265E5"/>
    <w:rsid w:val="00031C0B"/>
    <w:rsid w:val="00044236"/>
    <w:rsid w:val="00044518"/>
    <w:rsid w:val="00045E13"/>
    <w:rsid w:val="000471B9"/>
    <w:rsid w:val="00061D03"/>
    <w:rsid w:val="0006701C"/>
    <w:rsid w:val="00070D04"/>
    <w:rsid w:val="00070DCB"/>
    <w:rsid w:val="00081A42"/>
    <w:rsid w:val="00086E2C"/>
    <w:rsid w:val="00090D4B"/>
    <w:rsid w:val="00093C40"/>
    <w:rsid w:val="00097F11"/>
    <w:rsid w:val="000A1F08"/>
    <w:rsid w:val="000A7241"/>
    <w:rsid w:val="000C065A"/>
    <w:rsid w:val="000C34E5"/>
    <w:rsid w:val="000E4FD5"/>
    <w:rsid w:val="000E5531"/>
    <w:rsid w:val="000E590B"/>
    <w:rsid w:val="000E6E90"/>
    <w:rsid w:val="000F2113"/>
    <w:rsid w:val="000F5938"/>
    <w:rsid w:val="00107DE1"/>
    <w:rsid w:val="00107E9B"/>
    <w:rsid w:val="00110B8C"/>
    <w:rsid w:val="0011350A"/>
    <w:rsid w:val="00117317"/>
    <w:rsid w:val="00123B9F"/>
    <w:rsid w:val="001365E4"/>
    <w:rsid w:val="0014105D"/>
    <w:rsid w:val="00144017"/>
    <w:rsid w:val="00146C59"/>
    <w:rsid w:val="00147003"/>
    <w:rsid w:val="001579D2"/>
    <w:rsid w:val="001605A0"/>
    <w:rsid w:val="00164496"/>
    <w:rsid w:val="0017416E"/>
    <w:rsid w:val="00183810"/>
    <w:rsid w:val="0019048A"/>
    <w:rsid w:val="001973F5"/>
    <w:rsid w:val="001A3557"/>
    <w:rsid w:val="001A3CBD"/>
    <w:rsid w:val="001B0FA5"/>
    <w:rsid w:val="001B25E1"/>
    <w:rsid w:val="001C3362"/>
    <w:rsid w:val="001C674D"/>
    <w:rsid w:val="001E1959"/>
    <w:rsid w:val="001E1E7C"/>
    <w:rsid w:val="001E5831"/>
    <w:rsid w:val="001E71CB"/>
    <w:rsid w:val="001E7C6D"/>
    <w:rsid w:val="001F3F64"/>
    <w:rsid w:val="002041F3"/>
    <w:rsid w:val="002075AF"/>
    <w:rsid w:val="002114E0"/>
    <w:rsid w:val="00212D59"/>
    <w:rsid w:val="00214642"/>
    <w:rsid w:val="00214663"/>
    <w:rsid w:val="00216E47"/>
    <w:rsid w:val="002207B2"/>
    <w:rsid w:val="00221377"/>
    <w:rsid w:val="0022674C"/>
    <w:rsid w:val="0023427E"/>
    <w:rsid w:val="002434B1"/>
    <w:rsid w:val="002441D8"/>
    <w:rsid w:val="00250303"/>
    <w:rsid w:val="002509F9"/>
    <w:rsid w:val="00254828"/>
    <w:rsid w:val="002567EE"/>
    <w:rsid w:val="00267797"/>
    <w:rsid w:val="00270B56"/>
    <w:rsid w:val="00272F1D"/>
    <w:rsid w:val="002736C5"/>
    <w:rsid w:val="002759D5"/>
    <w:rsid w:val="00275E40"/>
    <w:rsid w:val="0027625B"/>
    <w:rsid w:val="0028086B"/>
    <w:rsid w:val="00281862"/>
    <w:rsid w:val="0028352F"/>
    <w:rsid w:val="00283F66"/>
    <w:rsid w:val="002856ED"/>
    <w:rsid w:val="00286EF2"/>
    <w:rsid w:val="00287AB7"/>
    <w:rsid w:val="00292A4F"/>
    <w:rsid w:val="00294A65"/>
    <w:rsid w:val="00294D40"/>
    <w:rsid w:val="002979C6"/>
    <w:rsid w:val="002A7C1A"/>
    <w:rsid w:val="002B05C4"/>
    <w:rsid w:val="002B32BF"/>
    <w:rsid w:val="002B6022"/>
    <w:rsid w:val="002C3A6C"/>
    <w:rsid w:val="002C7880"/>
    <w:rsid w:val="002D0E63"/>
    <w:rsid w:val="002D1139"/>
    <w:rsid w:val="002D5A31"/>
    <w:rsid w:val="002E2FD5"/>
    <w:rsid w:val="002E64FA"/>
    <w:rsid w:val="002F2D2C"/>
    <w:rsid w:val="002F560F"/>
    <w:rsid w:val="002F5BCA"/>
    <w:rsid w:val="002F66AA"/>
    <w:rsid w:val="002F6D5B"/>
    <w:rsid w:val="0030131F"/>
    <w:rsid w:val="00305C9F"/>
    <w:rsid w:val="00310308"/>
    <w:rsid w:val="00316AB8"/>
    <w:rsid w:val="0032111F"/>
    <w:rsid w:val="00325899"/>
    <w:rsid w:val="00327742"/>
    <w:rsid w:val="00333A50"/>
    <w:rsid w:val="00335856"/>
    <w:rsid w:val="00337D95"/>
    <w:rsid w:val="00342166"/>
    <w:rsid w:val="00352059"/>
    <w:rsid w:val="0035434D"/>
    <w:rsid w:val="00354EE3"/>
    <w:rsid w:val="00356629"/>
    <w:rsid w:val="00356771"/>
    <w:rsid w:val="003605DA"/>
    <w:rsid w:val="0036267C"/>
    <w:rsid w:val="00363316"/>
    <w:rsid w:val="00364DFD"/>
    <w:rsid w:val="00365C8A"/>
    <w:rsid w:val="003717B0"/>
    <w:rsid w:val="00391150"/>
    <w:rsid w:val="00392E90"/>
    <w:rsid w:val="003943A3"/>
    <w:rsid w:val="003A4678"/>
    <w:rsid w:val="003A6173"/>
    <w:rsid w:val="003B18F1"/>
    <w:rsid w:val="003B27C7"/>
    <w:rsid w:val="003B2903"/>
    <w:rsid w:val="003B5DE5"/>
    <w:rsid w:val="003B7A9D"/>
    <w:rsid w:val="003B7F6A"/>
    <w:rsid w:val="003C0BCA"/>
    <w:rsid w:val="003C5B6C"/>
    <w:rsid w:val="003C6CF1"/>
    <w:rsid w:val="003D37C0"/>
    <w:rsid w:val="003D6AD7"/>
    <w:rsid w:val="003E0B82"/>
    <w:rsid w:val="003E0ECB"/>
    <w:rsid w:val="003E1C74"/>
    <w:rsid w:val="003E2B8D"/>
    <w:rsid w:val="003E48F4"/>
    <w:rsid w:val="003E4FBC"/>
    <w:rsid w:val="003E5254"/>
    <w:rsid w:val="003E705C"/>
    <w:rsid w:val="003F240B"/>
    <w:rsid w:val="003F2DB9"/>
    <w:rsid w:val="003F7C3C"/>
    <w:rsid w:val="00404A72"/>
    <w:rsid w:val="00410186"/>
    <w:rsid w:val="00414089"/>
    <w:rsid w:val="004204B5"/>
    <w:rsid w:val="0042177B"/>
    <w:rsid w:val="00421A9F"/>
    <w:rsid w:val="0042353F"/>
    <w:rsid w:val="00425758"/>
    <w:rsid w:val="00436A08"/>
    <w:rsid w:val="00441F38"/>
    <w:rsid w:val="004434D1"/>
    <w:rsid w:val="00454AEE"/>
    <w:rsid w:val="004708F1"/>
    <w:rsid w:val="00471D48"/>
    <w:rsid w:val="004743FD"/>
    <w:rsid w:val="00475F89"/>
    <w:rsid w:val="00480959"/>
    <w:rsid w:val="004814D2"/>
    <w:rsid w:val="004818DD"/>
    <w:rsid w:val="00481D60"/>
    <w:rsid w:val="00484C5A"/>
    <w:rsid w:val="004946A5"/>
    <w:rsid w:val="004C46D5"/>
    <w:rsid w:val="004C53F7"/>
    <w:rsid w:val="004D1EC7"/>
    <w:rsid w:val="004D2883"/>
    <w:rsid w:val="004D32F8"/>
    <w:rsid w:val="004D5236"/>
    <w:rsid w:val="004E2164"/>
    <w:rsid w:val="004E478E"/>
    <w:rsid w:val="004E4F21"/>
    <w:rsid w:val="004F1965"/>
    <w:rsid w:val="004F2221"/>
    <w:rsid w:val="0050394B"/>
    <w:rsid w:val="00506952"/>
    <w:rsid w:val="00506A56"/>
    <w:rsid w:val="00507A65"/>
    <w:rsid w:val="00510BE9"/>
    <w:rsid w:val="00515605"/>
    <w:rsid w:val="00520746"/>
    <w:rsid w:val="00523DDA"/>
    <w:rsid w:val="00523F15"/>
    <w:rsid w:val="005276EA"/>
    <w:rsid w:val="0053024D"/>
    <w:rsid w:val="00532CA7"/>
    <w:rsid w:val="00544A0E"/>
    <w:rsid w:val="005450CB"/>
    <w:rsid w:val="0054588B"/>
    <w:rsid w:val="0054784F"/>
    <w:rsid w:val="0055115B"/>
    <w:rsid w:val="00552FA2"/>
    <w:rsid w:val="00555684"/>
    <w:rsid w:val="00555ADF"/>
    <w:rsid w:val="00557AAD"/>
    <w:rsid w:val="00563109"/>
    <w:rsid w:val="00564FAC"/>
    <w:rsid w:val="005714E6"/>
    <w:rsid w:val="00577836"/>
    <w:rsid w:val="005819EE"/>
    <w:rsid w:val="00582445"/>
    <w:rsid w:val="00592A5A"/>
    <w:rsid w:val="00593B84"/>
    <w:rsid w:val="00596B07"/>
    <w:rsid w:val="00597395"/>
    <w:rsid w:val="005A7A43"/>
    <w:rsid w:val="005B31CE"/>
    <w:rsid w:val="005C75FA"/>
    <w:rsid w:val="005D35FB"/>
    <w:rsid w:val="005D6D19"/>
    <w:rsid w:val="005D7F98"/>
    <w:rsid w:val="005E00FB"/>
    <w:rsid w:val="005E174D"/>
    <w:rsid w:val="005E39D6"/>
    <w:rsid w:val="005F2479"/>
    <w:rsid w:val="005F3BCC"/>
    <w:rsid w:val="006034C7"/>
    <w:rsid w:val="00603A90"/>
    <w:rsid w:val="0061066C"/>
    <w:rsid w:val="00611C97"/>
    <w:rsid w:val="00614FA0"/>
    <w:rsid w:val="00620B06"/>
    <w:rsid w:val="00621575"/>
    <w:rsid w:val="0062401E"/>
    <w:rsid w:val="0063010F"/>
    <w:rsid w:val="006305E7"/>
    <w:rsid w:val="006376E6"/>
    <w:rsid w:val="006441B3"/>
    <w:rsid w:val="006553B1"/>
    <w:rsid w:val="006606FB"/>
    <w:rsid w:val="00667D22"/>
    <w:rsid w:val="00675469"/>
    <w:rsid w:val="00675DA4"/>
    <w:rsid w:val="006806B3"/>
    <w:rsid w:val="00684536"/>
    <w:rsid w:val="0069729C"/>
    <w:rsid w:val="006A5251"/>
    <w:rsid w:val="006A6351"/>
    <w:rsid w:val="006A7841"/>
    <w:rsid w:val="006B2FA1"/>
    <w:rsid w:val="006B3821"/>
    <w:rsid w:val="006B3D9E"/>
    <w:rsid w:val="006B5027"/>
    <w:rsid w:val="006D21C0"/>
    <w:rsid w:val="006D2831"/>
    <w:rsid w:val="006E2CEE"/>
    <w:rsid w:val="006E40F7"/>
    <w:rsid w:val="006E6550"/>
    <w:rsid w:val="006E745F"/>
    <w:rsid w:val="006F2077"/>
    <w:rsid w:val="006F6CBA"/>
    <w:rsid w:val="006F771D"/>
    <w:rsid w:val="00700484"/>
    <w:rsid w:val="007103C8"/>
    <w:rsid w:val="0072286A"/>
    <w:rsid w:val="007312E7"/>
    <w:rsid w:val="00731A19"/>
    <w:rsid w:val="0074425E"/>
    <w:rsid w:val="00751D47"/>
    <w:rsid w:val="00752A99"/>
    <w:rsid w:val="00756FAE"/>
    <w:rsid w:val="00765817"/>
    <w:rsid w:val="00767D9B"/>
    <w:rsid w:val="00775BF2"/>
    <w:rsid w:val="00782AF7"/>
    <w:rsid w:val="00782ECD"/>
    <w:rsid w:val="00793BDE"/>
    <w:rsid w:val="00796109"/>
    <w:rsid w:val="007A0B5B"/>
    <w:rsid w:val="007A1ADE"/>
    <w:rsid w:val="007B04FE"/>
    <w:rsid w:val="007B57A5"/>
    <w:rsid w:val="007C13F7"/>
    <w:rsid w:val="007C4BBD"/>
    <w:rsid w:val="007C7212"/>
    <w:rsid w:val="007F714C"/>
    <w:rsid w:val="0080531D"/>
    <w:rsid w:val="00810881"/>
    <w:rsid w:val="008171F1"/>
    <w:rsid w:val="00820E46"/>
    <w:rsid w:val="008255E7"/>
    <w:rsid w:val="0083348C"/>
    <w:rsid w:val="00837E8E"/>
    <w:rsid w:val="00844974"/>
    <w:rsid w:val="00846BFD"/>
    <w:rsid w:val="00847FBF"/>
    <w:rsid w:val="00854325"/>
    <w:rsid w:val="00856D62"/>
    <w:rsid w:val="00860DBB"/>
    <w:rsid w:val="0086235D"/>
    <w:rsid w:val="00863122"/>
    <w:rsid w:val="0086688B"/>
    <w:rsid w:val="00870289"/>
    <w:rsid w:val="00872687"/>
    <w:rsid w:val="00885F3D"/>
    <w:rsid w:val="00891712"/>
    <w:rsid w:val="0089258C"/>
    <w:rsid w:val="00893C1D"/>
    <w:rsid w:val="00894C70"/>
    <w:rsid w:val="00895782"/>
    <w:rsid w:val="0089659A"/>
    <w:rsid w:val="008A1FD8"/>
    <w:rsid w:val="008A2B59"/>
    <w:rsid w:val="008A6CF3"/>
    <w:rsid w:val="008A7C6F"/>
    <w:rsid w:val="008B1382"/>
    <w:rsid w:val="008D0FF7"/>
    <w:rsid w:val="008E1F14"/>
    <w:rsid w:val="008E76F7"/>
    <w:rsid w:val="008E7A4F"/>
    <w:rsid w:val="00900E68"/>
    <w:rsid w:val="009018B0"/>
    <w:rsid w:val="00902711"/>
    <w:rsid w:val="00905964"/>
    <w:rsid w:val="009165A1"/>
    <w:rsid w:val="00916F90"/>
    <w:rsid w:val="00923C3D"/>
    <w:rsid w:val="009275A8"/>
    <w:rsid w:val="00931336"/>
    <w:rsid w:val="009334AC"/>
    <w:rsid w:val="00942AAE"/>
    <w:rsid w:val="00945928"/>
    <w:rsid w:val="00950017"/>
    <w:rsid w:val="00957007"/>
    <w:rsid w:val="00962BED"/>
    <w:rsid w:val="009643BC"/>
    <w:rsid w:val="009666BD"/>
    <w:rsid w:val="00970BB3"/>
    <w:rsid w:val="00971530"/>
    <w:rsid w:val="00972F22"/>
    <w:rsid w:val="00975658"/>
    <w:rsid w:val="0098260B"/>
    <w:rsid w:val="00985294"/>
    <w:rsid w:val="009912E2"/>
    <w:rsid w:val="00994AA5"/>
    <w:rsid w:val="009955FC"/>
    <w:rsid w:val="00997340"/>
    <w:rsid w:val="009A0C2E"/>
    <w:rsid w:val="009A15A0"/>
    <w:rsid w:val="009A2018"/>
    <w:rsid w:val="009A4149"/>
    <w:rsid w:val="009B2C59"/>
    <w:rsid w:val="009B34A8"/>
    <w:rsid w:val="009B477E"/>
    <w:rsid w:val="009B4923"/>
    <w:rsid w:val="009B62FB"/>
    <w:rsid w:val="009C0612"/>
    <w:rsid w:val="009C29DF"/>
    <w:rsid w:val="009C4852"/>
    <w:rsid w:val="009C7226"/>
    <w:rsid w:val="009E0131"/>
    <w:rsid w:val="009E4C77"/>
    <w:rsid w:val="009F0296"/>
    <w:rsid w:val="009F69B6"/>
    <w:rsid w:val="00A0110F"/>
    <w:rsid w:val="00A04BB5"/>
    <w:rsid w:val="00A16482"/>
    <w:rsid w:val="00A179E2"/>
    <w:rsid w:val="00A274AB"/>
    <w:rsid w:val="00A3329B"/>
    <w:rsid w:val="00A3369E"/>
    <w:rsid w:val="00A34DF5"/>
    <w:rsid w:val="00A36D81"/>
    <w:rsid w:val="00A40AE7"/>
    <w:rsid w:val="00A41045"/>
    <w:rsid w:val="00A45434"/>
    <w:rsid w:val="00A460F3"/>
    <w:rsid w:val="00A47E3A"/>
    <w:rsid w:val="00A53656"/>
    <w:rsid w:val="00A634D2"/>
    <w:rsid w:val="00A6462D"/>
    <w:rsid w:val="00A64B06"/>
    <w:rsid w:val="00A64E56"/>
    <w:rsid w:val="00A736C1"/>
    <w:rsid w:val="00A75703"/>
    <w:rsid w:val="00A779C0"/>
    <w:rsid w:val="00A80279"/>
    <w:rsid w:val="00A8269B"/>
    <w:rsid w:val="00A870D0"/>
    <w:rsid w:val="00A91EBE"/>
    <w:rsid w:val="00A96B62"/>
    <w:rsid w:val="00AA6409"/>
    <w:rsid w:val="00AA65CC"/>
    <w:rsid w:val="00AB159B"/>
    <w:rsid w:val="00AB3D7A"/>
    <w:rsid w:val="00AB4550"/>
    <w:rsid w:val="00AC1062"/>
    <w:rsid w:val="00AC2820"/>
    <w:rsid w:val="00AC4488"/>
    <w:rsid w:val="00AC5469"/>
    <w:rsid w:val="00AC6FF2"/>
    <w:rsid w:val="00AD08E2"/>
    <w:rsid w:val="00AD0D3C"/>
    <w:rsid w:val="00AD243C"/>
    <w:rsid w:val="00AD4B34"/>
    <w:rsid w:val="00AE2834"/>
    <w:rsid w:val="00AE60D8"/>
    <w:rsid w:val="00AE6200"/>
    <w:rsid w:val="00AF18E3"/>
    <w:rsid w:val="00AF1AAB"/>
    <w:rsid w:val="00AF40DF"/>
    <w:rsid w:val="00AF7F0F"/>
    <w:rsid w:val="00B006C8"/>
    <w:rsid w:val="00B06923"/>
    <w:rsid w:val="00B1082F"/>
    <w:rsid w:val="00B14C3E"/>
    <w:rsid w:val="00B204A3"/>
    <w:rsid w:val="00B20D22"/>
    <w:rsid w:val="00B22BE7"/>
    <w:rsid w:val="00B2581C"/>
    <w:rsid w:val="00B274BB"/>
    <w:rsid w:val="00B4405E"/>
    <w:rsid w:val="00B44465"/>
    <w:rsid w:val="00B44736"/>
    <w:rsid w:val="00B4587B"/>
    <w:rsid w:val="00B45A54"/>
    <w:rsid w:val="00B5056A"/>
    <w:rsid w:val="00B60897"/>
    <w:rsid w:val="00B65F3E"/>
    <w:rsid w:val="00B7686D"/>
    <w:rsid w:val="00B860FD"/>
    <w:rsid w:val="00B87D46"/>
    <w:rsid w:val="00BA5BE3"/>
    <w:rsid w:val="00BC147E"/>
    <w:rsid w:val="00BC3057"/>
    <w:rsid w:val="00BC7626"/>
    <w:rsid w:val="00BC7691"/>
    <w:rsid w:val="00BD6343"/>
    <w:rsid w:val="00BD6DFD"/>
    <w:rsid w:val="00BE0372"/>
    <w:rsid w:val="00BE186F"/>
    <w:rsid w:val="00BE3129"/>
    <w:rsid w:val="00BE6364"/>
    <w:rsid w:val="00BE6DE7"/>
    <w:rsid w:val="00BE7517"/>
    <w:rsid w:val="00BF4102"/>
    <w:rsid w:val="00BF7967"/>
    <w:rsid w:val="00C0076F"/>
    <w:rsid w:val="00C02867"/>
    <w:rsid w:val="00C10ADD"/>
    <w:rsid w:val="00C1372B"/>
    <w:rsid w:val="00C16C9D"/>
    <w:rsid w:val="00C16FB6"/>
    <w:rsid w:val="00C27498"/>
    <w:rsid w:val="00C30067"/>
    <w:rsid w:val="00C37ED1"/>
    <w:rsid w:val="00C41377"/>
    <w:rsid w:val="00C44D72"/>
    <w:rsid w:val="00C52E3A"/>
    <w:rsid w:val="00C55AFD"/>
    <w:rsid w:val="00C67ADF"/>
    <w:rsid w:val="00C7487E"/>
    <w:rsid w:val="00C74C46"/>
    <w:rsid w:val="00C75C07"/>
    <w:rsid w:val="00C85D62"/>
    <w:rsid w:val="00C92E64"/>
    <w:rsid w:val="00C96C24"/>
    <w:rsid w:val="00CA2964"/>
    <w:rsid w:val="00CB14BD"/>
    <w:rsid w:val="00CB1E85"/>
    <w:rsid w:val="00CB6522"/>
    <w:rsid w:val="00CC5708"/>
    <w:rsid w:val="00CD0E71"/>
    <w:rsid w:val="00CD3546"/>
    <w:rsid w:val="00CE07EB"/>
    <w:rsid w:val="00CE7301"/>
    <w:rsid w:val="00CF360C"/>
    <w:rsid w:val="00CF560D"/>
    <w:rsid w:val="00CF6231"/>
    <w:rsid w:val="00CF6ADA"/>
    <w:rsid w:val="00D0149B"/>
    <w:rsid w:val="00D03150"/>
    <w:rsid w:val="00D047AB"/>
    <w:rsid w:val="00D0648A"/>
    <w:rsid w:val="00D11F8F"/>
    <w:rsid w:val="00D14123"/>
    <w:rsid w:val="00D14A40"/>
    <w:rsid w:val="00D26E90"/>
    <w:rsid w:val="00D307B6"/>
    <w:rsid w:val="00D308C4"/>
    <w:rsid w:val="00D30E85"/>
    <w:rsid w:val="00D33CE5"/>
    <w:rsid w:val="00D371B8"/>
    <w:rsid w:val="00D37FAE"/>
    <w:rsid w:val="00D41996"/>
    <w:rsid w:val="00D419B2"/>
    <w:rsid w:val="00D44799"/>
    <w:rsid w:val="00D60D8C"/>
    <w:rsid w:val="00D62223"/>
    <w:rsid w:val="00D65352"/>
    <w:rsid w:val="00D70156"/>
    <w:rsid w:val="00D81E54"/>
    <w:rsid w:val="00D83799"/>
    <w:rsid w:val="00D92F69"/>
    <w:rsid w:val="00D935FC"/>
    <w:rsid w:val="00DA0AEC"/>
    <w:rsid w:val="00DA54B7"/>
    <w:rsid w:val="00DA5B9C"/>
    <w:rsid w:val="00DB1B56"/>
    <w:rsid w:val="00DB1CB5"/>
    <w:rsid w:val="00DB36F0"/>
    <w:rsid w:val="00DB56B3"/>
    <w:rsid w:val="00DC0B98"/>
    <w:rsid w:val="00DC3397"/>
    <w:rsid w:val="00DC3622"/>
    <w:rsid w:val="00DC37D1"/>
    <w:rsid w:val="00DC4321"/>
    <w:rsid w:val="00DC6FFC"/>
    <w:rsid w:val="00DE4636"/>
    <w:rsid w:val="00DE49EB"/>
    <w:rsid w:val="00DF6CBE"/>
    <w:rsid w:val="00DF74ED"/>
    <w:rsid w:val="00E054FF"/>
    <w:rsid w:val="00E15744"/>
    <w:rsid w:val="00E157C9"/>
    <w:rsid w:val="00E1584B"/>
    <w:rsid w:val="00E202BF"/>
    <w:rsid w:val="00E31042"/>
    <w:rsid w:val="00E451C1"/>
    <w:rsid w:val="00E67023"/>
    <w:rsid w:val="00E675EC"/>
    <w:rsid w:val="00E6769E"/>
    <w:rsid w:val="00E73DD6"/>
    <w:rsid w:val="00E74343"/>
    <w:rsid w:val="00E7577F"/>
    <w:rsid w:val="00E777D5"/>
    <w:rsid w:val="00E9384E"/>
    <w:rsid w:val="00EA280A"/>
    <w:rsid w:val="00EA7224"/>
    <w:rsid w:val="00EB1666"/>
    <w:rsid w:val="00EB19C0"/>
    <w:rsid w:val="00EB6476"/>
    <w:rsid w:val="00EB6AD8"/>
    <w:rsid w:val="00EC235F"/>
    <w:rsid w:val="00EC5B89"/>
    <w:rsid w:val="00ED270C"/>
    <w:rsid w:val="00ED6196"/>
    <w:rsid w:val="00EE0C5D"/>
    <w:rsid w:val="00EE4B80"/>
    <w:rsid w:val="00EF0D64"/>
    <w:rsid w:val="00F00FA6"/>
    <w:rsid w:val="00F2058B"/>
    <w:rsid w:val="00F318CF"/>
    <w:rsid w:val="00F34FF5"/>
    <w:rsid w:val="00F35F16"/>
    <w:rsid w:val="00F478DF"/>
    <w:rsid w:val="00F51DD7"/>
    <w:rsid w:val="00F52DB7"/>
    <w:rsid w:val="00F53EE3"/>
    <w:rsid w:val="00F5551C"/>
    <w:rsid w:val="00F5665B"/>
    <w:rsid w:val="00F73DC1"/>
    <w:rsid w:val="00F923C5"/>
    <w:rsid w:val="00F95BA5"/>
    <w:rsid w:val="00F96279"/>
    <w:rsid w:val="00FA0884"/>
    <w:rsid w:val="00FA2EDB"/>
    <w:rsid w:val="00FA7225"/>
    <w:rsid w:val="00FB0F2C"/>
    <w:rsid w:val="00FB4785"/>
    <w:rsid w:val="00FB6BFC"/>
    <w:rsid w:val="00FB75EE"/>
    <w:rsid w:val="00FC340A"/>
    <w:rsid w:val="00FC7D0C"/>
    <w:rsid w:val="00FD0E8C"/>
    <w:rsid w:val="00FD6BF8"/>
    <w:rsid w:val="00FE51A3"/>
    <w:rsid w:val="00FE7ECB"/>
    <w:rsid w:val="00FF7E8A"/>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CE04A"/>
  <w15:chartTrackingRefBased/>
  <w15:docId w15:val="{6023222D-EB10-49BC-BE01-76ED1E20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position w:val="2"/>
        <w:sz w:val="22"/>
        <w:szCs w:val="22"/>
        <w:lang w:val="fi-FI" w:eastAsia="en-US" w:bidi="ar-SA"/>
      </w:rPr>
    </w:rPrDefault>
    <w:pPrDefault>
      <w:pPr>
        <w:spacing w:before="40" w:after="120"/>
      </w:pPr>
    </w:pPrDefault>
  </w:docDefaults>
  <w:latentStyles w:defLockedState="0" w:defUIPriority="99" w:defSemiHidden="0" w:defUnhideWhenUsed="0" w:defQFormat="0" w:count="376">
    <w:lsdException w:name="Normal" w:uiPriority="9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6" w:unhideWhenUsed="1"/>
    <w:lsdException w:name="footer" w:semiHidden="1" w:uiPriority="94" w:unhideWhenUsed="1"/>
    <w:lsdException w:name="index heading" w:semiHidden="1" w:unhideWhenUsed="1"/>
    <w:lsdException w:name="caption" w:semiHidden="1" w:uiPriority="9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0"/>
    <w:unhideWhenUsed/>
    <w:rsid w:val="005D6D19"/>
    <w:rPr>
      <w:lang w:val="en-GB"/>
    </w:rPr>
  </w:style>
  <w:style w:type="paragraph" w:styleId="Heading1">
    <w:name w:val="heading 1"/>
    <w:basedOn w:val="Normal"/>
    <w:next w:val="FJBody"/>
    <w:link w:val="Heading1Char"/>
    <w:uiPriority w:val="9"/>
    <w:unhideWhenUsed/>
    <w:qFormat/>
    <w:rsid w:val="005714E6"/>
    <w:pPr>
      <w:keepNext/>
      <w:keepLines/>
      <w:numPr>
        <w:numId w:val="1"/>
      </w:numPr>
      <w:spacing w:before="240" w:after="60" w:line="276" w:lineRule="auto"/>
      <w:outlineLvl w:val="0"/>
    </w:pPr>
    <w:rPr>
      <w:rFonts w:asciiTheme="majorHAnsi" w:eastAsiaTheme="majorEastAsia" w:hAnsiTheme="majorHAnsi" w:cstheme="majorBidi"/>
      <w:b/>
      <w:color w:val="000000" w:themeColor="text1"/>
      <w:sz w:val="23"/>
      <w:szCs w:val="32"/>
    </w:rPr>
  </w:style>
  <w:style w:type="paragraph" w:styleId="Heading2">
    <w:name w:val="heading 2"/>
    <w:basedOn w:val="Normal"/>
    <w:next w:val="FJBody"/>
    <w:link w:val="Heading2Char"/>
    <w:uiPriority w:val="9"/>
    <w:unhideWhenUsed/>
    <w:qFormat/>
    <w:rsid w:val="005714E6"/>
    <w:pPr>
      <w:keepNext/>
      <w:keepLines/>
      <w:numPr>
        <w:ilvl w:val="1"/>
        <w:numId w:val="1"/>
      </w:numPr>
      <w:spacing w:before="180" w:after="60" w:line="276" w:lineRule="auto"/>
      <w:outlineLvl w:val="1"/>
    </w:pPr>
    <w:rPr>
      <w:rFonts w:asciiTheme="majorHAnsi" w:eastAsiaTheme="majorEastAsia" w:hAnsiTheme="majorHAnsi" w:cstheme="majorBidi"/>
      <w:b/>
      <w:color w:val="000000" w:themeColor="text1"/>
      <w:sz w:val="23"/>
      <w:szCs w:val="26"/>
    </w:rPr>
  </w:style>
  <w:style w:type="paragraph" w:styleId="Heading3">
    <w:name w:val="heading 3"/>
    <w:basedOn w:val="Normal"/>
    <w:next w:val="FJBody"/>
    <w:link w:val="Heading3Char"/>
    <w:uiPriority w:val="9"/>
    <w:unhideWhenUsed/>
    <w:qFormat/>
    <w:rsid w:val="005714E6"/>
    <w:pPr>
      <w:keepNext/>
      <w:keepLines/>
      <w:numPr>
        <w:ilvl w:val="2"/>
        <w:numId w:val="1"/>
      </w:numPr>
      <w:spacing w:before="120" w:after="60" w:line="276" w:lineRule="auto"/>
      <w:outlineLvl w:val="2"/>
    </w:pPr>
    <w:rPr>
      <w:rFonts w:asciiTheme="majorHAnsi" w:eastAsiaTheme="majorEastAsia" w:hAnsiTheme="majorHAnsi" w:cstheme="majorBidi"/>
      <w:b/>
      <w:color w:val="000000" w:themeColor="text1"/>
      <w:sz w:val="23"/>
      <w:szCs w:val="24"/>
    </w:rPr>
  </w:style>
  <w:style w:type="paragraph" w:styleId="Heading4">
    <w:name w:val="heading 4"/>
    <w:basedOn w:val="Normal"/>
    <w:next w:val="FJBody"/>
    <w:link w:val="Heading4Char"/>
    <w:uiPriority w:val="9"/>
    <w:semiHidden/>
    <w:unhideWhenUsed/>
    <w:qFormat/>
    <w:rsid w:val="00D81E54"/>
    <w:pPr>
      <w:keepNext/>
      <w:keepLines/>
      <w:numPr>
        <w:ilvl w:val="3"/>
        <w:numId w:val="1"/>
      </w:numPr>
      <w:spacing w:before="120" w:after="60" w:line="276" w:lineRule="auto"/>
      <w:outlineLvl w:val="3"/>
    </w:pPr>
    <w:rPr>
      <w:rFonts w:asciiTheme="majorHAnsi" w:eastAsiaTheme="majorEastAsia" w:hAnsiTheme="majorHAnsi" w:cstheme="majorBidi"/>
      <w:b/>
      <w:iCs/>
      <w:color w:val="000000" w:themeColor="text1"/>
    </w:rPr>
  </w:style>
  <w:style w:type="paragraph" w:styleId="Heading5">
    <w:name w:val="heading 5"/>
    <w:basedOn w:val="Normal"/>
    <w:next w:val="FJBody"/>
    <w:link w:val="Heading5Char"/>
    <w:uiPriority w:val="9"/>
    <w:semiHidden/>
    <w:unhideWhenUsed/>
    <w:qFormat/>
    <w:rsid w:val="00D81E54"/>
    <w:pPr>
      <w:keepNext/>
      <w:keepLines/>
      <w:numPr>
        <w:ilvl w:val="4"/>
        <w:numId w:val="1"/>
      </w:numPr>
      <w:spacing w:before="120" w:after="60" w:line="276" w:lineRule="auto"/>
      <w:outlineLvl w:val="4"/>
    </w:pPr>
    <w:rPr>
      <w:rFonts w:asciiTheme="majorHAnsi" w:eastAsiaTheme="majorEastAsia" w:hAnsiTheme="majorHAnsi" w:cstheme="majorBidi"/>
      <w:color w:val="FF0000"/>
    </w:rPr>
  </w:style>
  <w:style w:type="paragraph" w:styleId="Heading6">
    <w:name w:val="heading 6"/>
    <w:basedOn w:val="Normal"/>
    <w:next w:val="FJBody"/>
    <w:link w:val="Heading6Char"/>
    <w:uiPriority w:val="9"/>
    <w:semiHidden/>
    <w:qFormat/>
    <w:rsid w:val="00D81E54"/>
    <w:pPr>
      <w:keepNext/>
      <w:keepLines/>
      <w:numPr>
        <w:ilvl w:val="5"/>
        <w:numId w:val="1"/>
      </w:numPr>
      <w:spacing w:before="120" w:after="60" w:line="276" w:lineRule="auto"/>
      <w:outlineLvl w:val="5"/>
    </w:pPr>
    <w:rPr>
      <w:rFonts w:asciiTheme="majorHAnsi" w:eastAsiaTheme="majorEastAsia" w:hAnsiTheme="majorHAnsi" w:cstheme="majorBidi"/>
      <w:color w:val="FF0000"/>
    </w:rPr>
  </w:style>
  <w:style w:type="paragraph" w:styleId="Heading7">
    <w:name w:val="heading 7"/>
    <w:basedOn w:val="Normal"/>
    <w:next w:val="FJBody"/>
    <w:link w:val="Heading7Char"/>
    <w:uiPriority w:val="9"/>
    <w:semiHidden/>
    <w:qFormat/>
    <w:rsid w:val="00D81E54"/>
    <w:pPr>
      <w:keepNext/>
      <w:keepLines/>
      <w:numPr>
        <w:ilvl w:val="6"/>
        <w:numId w:val="1"/>
      </w:numPr>
      <w:spacing w:before="120" w:after="60" w:line="276" w:lineRule="auto"/>
      <w:outlineLvl w:val="6"/>
    </w:pPr>
    <w:rPr>
      <w:rFonts w:asciiTheme="majorHAnsi" w:eastAsiaTheme="majorEastAsia" w:hAnsiTheme="majorHAnsi" w:cstheme="majorBidi"/>
      <w:iCs/>
      <w:color w:val="FF0000"/>
    </w:rPr>
  </w:style>
  <w:style w:type="paragraph" w:styleId="Heading8">
    <w:name w:val="heading 8"/>
    <w:basedOn w:val="Normal"/>
    <w:next w:val="FJBody"/>
    <w:link w:val="Heading8Char"/>
    <w:uiPriority w:val="9"/>
    <w:semiHidden/>
    <w:qFormat/>
    <w:rsid w:val="00D81E54"/>
    <w:pPr>
      <w:keepNext/>
      <w:keepLines/>
      <w:numPr>
        <w:ilvl w:val="7"/>
        <w:numId w:val="1"/>
      </w:numPr>
      <w:spacing w:before="120" w:after="60" w:line="276" w:lineRule="auto"/>
      <w:outlineLvl w:val="7"/>
    </w:pPr>
    <w:rPr>
      <w:rFonts w:asciiTheme="majorHAnsi" w:eastAsiaTheme="majorEastAsia" w:hAnsiTheme="majorHAnsi" w:cstheme="majorBidi"/>
      <w:color w:val="FF0000"/>
      <w:szCs w:val="21"/>
    </w:rPr>
  </w:style>
  <w:style w:type="paragraph" w:styleId="Heading9">
    <w:name w:val="heading 9"/>
    <w:basedOn w:val="Normal"/>
    <w:next w:val="FJBody"/>
    <w:link w:val="Heading9Char"/>
    <w:uiPriority w:val="9"/>
    <w:semiHidden/>
    <w:qFormat/>
    <w:rsid w:val="00D81E54"/>
    <w:pPr>
      <w:keepNext/>
      <w:keepLines/>
      <w:numPr>
        <w:ilvl w:val="8"/>
        <w:numId w:val="2"/>
      </w:numPr>
      <w:tabs>
        <w:tab w:val="clear" w:pos="2043"/>
      </w:tabs>
      <w:spacing w:before="120" w:after="60" w:line="276" w:lineRule="auto"/>
      <w:outlineLvl w:val="8"/>
    </w:pPr>
    <w:rPr>
      <w:rFonts w:asciiTheme="majorHAnsi" w:eastAsiaTheme="majorEastAsia" w:hAnsiTheme="majorHAnsi" w:cstheme="majorBidi"/>
      <w:iCs/>
      <w:color w:val="FF000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JHeader"/>
    <w:link w:val="HeaderChar"/>
    <w:uiPriority w:val="91"/>
    <w:unhideWhenUsed/>
    <w:rsid w:val="00D81E54"/>
  </w:style>
  <w:style w:type="character" w:customStyle="1" w:styleId="HeaderChar">
    <w:name w:val="Header Char"/>
    <w:basedOn w:val="DefaultParagraphFont"/>
    <w:link w:val="Header"/>
    <w:uiPriority w:val="91"/>
    <w:rsid w:val="00D81E54"/>
    <w:rPr>
      <w:rFonts w:asciiTheme="majorHAnsi" w:eastAsia="MS PGothic" w:hAnsiTheme="majorHAnsi" w:cs="Arial"/>
      <w:snapToGrid w:val="0"/>
      <w:color w:val="000000" w:themeColor="text1"/>
      <w:sz w:val="16"/>
      <w:lang w:val="en-GB" w:eastAsia="ja-JP"/>
    </w:rPr>
  </w:style>
  <w:style w:type="paragraph" w:styleId="Footer">
    <w:name w:val="footer"/>
    <w:basedOn w:val="NoSpacing"/>
    <w:link w:val="FooterChar"/>
    <w:uiPriority w:val="95"/>
    <w:unhideWhenUsed/>
    <w:rsid w:val="00D81E54"/>
    <w:pPr>
      <w:tabs>
        <w:tab w:val="right" w:pos="10206"/>
      </w:tabs>
    </w:pPr>
    <w:rPr>
      <w:color w:val="000000" w:themeColor="text2"/>
      <w:sz w:val="16"/>
    </w:rPr>
  </w:style>
  <w:style w:type="character" w:customStyle="1" w:styleId="FooterChar">
    <w:name w:val="Footer Char"/>
    <w:basedOn w:val="DefaultParagraphFont"/>
    <w:link w:val="Footer"/>
    <w:uiPriority w:val="95"/>
    <w:rsid w:val="00D81E54"/>
    <w:rPr>
      <w:color w:val="000000" w:themeColor="text2"/>
      <w:sz w:val="16"/>
      <w:lang w:val="en-GB"/>
    </w:rPr>
  </w:style>
  <w:style w:type="paragraph" w:customStyle="1" w:styleId="FJBody">
    <w:name w:val="FJ Body"/>
    <w:basedOn w:val="Normal"/>
    <w:link w:val="FJBodyChar"/>
    <w:qFormat/>
    <w:rsid w:val="00D81E54"/>
  </w:style>
  <w:style w:type="paragraph" w:styleId="NoSpacing">
    <w:name w:val="No Spacing"/>
    <w:uiPriority w:val="3"/>
    <w:qFormat/>
    <w:rsid w:val="00D81E54"/>
    <w:pPr>
      <w:spacing w:before="0" w:after="0"/>
    </w:pPr>
    <w:rPr>
      <w:lang w:val="en-GB"/>
    </w:rPr>
  </w:style>
  <w:style w:type="paragraph" w:customStyle="1" w:styleId="FJHeader">
    <w:name w:val="FJ Header"/>
    <w:basedOn w:val="FJHeaderbold"/>
    <w:link w:val="FJHeaderChar"/>
    <w:uiPriority w:val="18"/>
    <w:qFormat/>
    <w:rsid w:val="00D81E54"/>
    <w:rPr>
      <w:b w:val="0"/>
      <w:bCs w:val="0"/>
    </w:rPr>
  </w:style>
  <w:style w:type="paragraph" w:customStyle="1" w:styleId="FJHeaderbold">
    <w:name w:val="FJ Header bold"/>
    <w:basedOn w:val="NoSpacing"/>
    <w:next w:val="FJHeader"/>
    <w:link w:val="FJHeaderboldChar"/>
    <w:uiPriority w:val="17"/>
    <w:qFormat/>
    <w:rsid w:val="00D81E54"/>
    <w:pPr>
      <w:adjustRightInd w:val="0"/>
      <w:snapToGrid w:val="0"/>
      <w:spacing w:line="200" w:lineRule="exact"/>
    </w:pPr>
    <w:rPr>
      <w:rFonts w:asciiTheme="majorHAnsi" w:eastAsia="MS PGothic" w:hAnsiTheme="majorHAnsi" w:cs="Arial"/>
      <w:b/>
      <w:bCs/>
      <w:snapToGrid w:val="0"/>
      <w:color w:val="000000" w:themeColor="text1"/>
      <w:sz w:val="16"/>
      <w:lang w:eastAsia="ja-JP"/>
    </w:rPr>
  </w:style>
  <w:style w:type="paragraph" w:customStyle="1" w:styleId="FJHeadlinewhite">
    <w:name w:val="FJ Headline white"/>
    <w:basedOn w:val="NoSpacing"/>
    <w:uiPriority w:val="11"/>
    <w:qFormat/>
    <w:rsid w:val="003D37C0"/>
    <w:rPr>
      <w:b/>
      <w:color w:val="FFFFFF" w:themeColor="background1"/>
      <w:sz w:val="23"/>
      <w:lang w:eastAsia="fi-FI"/>
    </w:rPr>
  </w:style>
  <w:style w:type="paragraph" w:customStyle="1" w:styleId="FJHeadlineblack">
    <w:name w:val="FJ Headline black"/>
    <w:basedOn w:val="FJHeadlinewhite"/>
    <w:next w:val="FJBody"/>
    <w:uiPriority w:val="2"/>
    <w:qFormat/>
    <w:rsid w:val="00D81E54"/>
    <w:rPr>
      <w:color w:val="000000" w:themeColor="text1"/>
    </w:rPr>
  </w:style>
  <w:style w:type="table" w:styleId="TableGrid">
    <w:name w:val="Table Grid"/>
    <w:basedOn w:val="TableNormal"/>
    <w:uiPriority w:val="59"/>
    <w:rsid w:val="00D81E5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JDocumentHeadlinewhite">
    <w:name w:val="FJ Document Headline white"/>
    <w:basedOn w:val="NoSpacing"/>
    <w:next w:val="FJDocumentSubheadlinewhite"/>
    <w:uiPriority w:val="62"/>
    <w:qFormat/>
    <w:rsid w:val="00D81E54"/>
    <w:pPr>
      <w:framePr w:hSpace="141" w:wrap="around" w:vAnchor="text" w:hAnchor="text" w:y="1"/>
      <w:spacing w:line="580" w:lineRule="atLeast"/>
      <w:suppressOverlap/>
    </w:pPr>
    <w:rPr>
      <w:rFonts w:asciiTheme="majorHAnsi" w:hAnsiTheme="majorHAnsi"/>
      <w:b/>
      <w:color w:val="FFFFFF" w:themeColor="background1"/>
      <w:sz w:val="48"/>
    </w:rPr>
  </w:style>
  <w:style w:type="paragraph" w:customStyle="1" w:styleId="FJDocumentSubheadlinewhite">
    <w:name w:val="FJ Document Subheadline white"/>
    <w:basedOn w:val="FJDocumentHeadlinewhite"/>
    <w:uiPriority w:val="63"/>
    <w:rsid w:val="00D81E54"/>
    <w:pPr>
      <w:framePr w:wrap="around"/>
    </w:pPr>
    <w:rPr>
      <w:b w:val="0"/>
    </w:rPr>
  </w:style>
  <w:style w:type="paragraph" w:customStyle="1" w:styleId="FJDocumentHeadlineblack">
    <w:name w:val="FJ Document Headline black"/>
    <w:basedOn w:val="FJDocumentHeadlinewhite"/>
    <w:next w:val="FJDocumentSubheadline"/>
    <w:uiPriority w:val="59"/>
    <w:rsid w:val="00D81E54"/>
    <w:pPr>
      <w:framePr w:wrap="around"/>
      <w:spacing w:line="480" w:lineRule="exact"/>
    </w:pPr>
    <w:rPr>
      <w:color w:val="auto"/>
    </w:rPr>
  </w:style>
  <w:style w:type="paragraph" w:customStyle="1" w:styleId="FJDocumentSubheadline">
    <w:name w:val="FJ Document Subheadline"/>
    <w:basedOn w:val="FJDocumentHeadlineblack"/>
    <w:uiPriority w:val="60"/>
    <w:rsid w:val="00D81E54"/>
    <w:pPr>
      <w:framePr w:wrap="around"/>
    </w:pPr>
    <w:rPr>
      <w:b w:val="0"/>
      <w:color w:val="000000" w:themeColor="text2"/>
    </w:rPr>
  </w:style>
  <w:style w:type="character" w:styleId="PlaceholderText">
    <w:name w:val="Placeholder Text"/>
    <w:basedOn w:val="DefaultParagraphFont"/>
    <w:uiPriority w:val="99"/>
    <w:unhideWhenUsed/>
    <w:rsid w:val="00D81E54"/>
    <w:rPr>
      <w:color w:val="auto"/>
    </w:rPr>
  </w:style>
  <w:style w:type="paragraph" w:customStyle="1" w:styleId="FJQuotation">
    <w:name w:val="FJ Quotation"/>
    <w:basedOn w:val="NoSpacing"/>
    <w:uiPriority w:val="19"/>
    <w:rsid w:val="00D70156"/>
    <w:pPr>
      <w:spacing w:line="240" w:lineRule="atLeast"/>
    </w:pPr>
    <w:rPr>
      <w:color w:val="000000" w:themeColor="text2"/>
      <w:sz w:val="26"/>
    </w:rPr>
  </w:style>
  <w:style w:type="paragraph" w:customStyle="1" w:styleId="FJFooter">
    <w:name w:val="FJ Footer"/>
    <w:basedOn w:val="Footer"/>
    <w:link w:val="FJFooterChar"/>
    <w:uiPriority w:val="95"/>
    <w:rsid w:val="00752A99"/>
    <w:pPr>
      <w:pBdr>
        <w:top w:val="single" w:sz="8" w:space="1" w:color="2400B0" w:themeColor="accent4"/>
      </w:pBdr>
      <w:tabs>
        <w:tab w:val="clear" w:pos="10206"/>
        <w:tab w:val="right" w:pos="10433"/>
      </w:tabs>
    </w:pPr>
    <w:rPr>
      <w:sz w:val="14"/>
      <w:szCs w:val="14"/>
    </w:rPr>
  </w:style>
  <w:style w:type="character" w:customStyle="1" w:styleId="FJFooterChar">
    <w:name w:val="FJ Footer Char"/>
    <w:basedOn w:val="FooterChar"/>
    <w:link w:val="FJFooter"/>
    <w:uiPriority w:val="95"/>
    <w:rsid w:val="00752A99"/>
    <w:rPr>
      <w:color w:val="000000" w:themeColor="text2"/>
      <w:sz w:val="14"/>
      <w:szCs w:val="14"/>
      <w:lang w:val="en-GB"/>
    </w:rPr>
  </w:style>
  <w:style w:type="character" w:customStyle="1" w:styleId="Heading1Char">
    <w:name w:val="Heading 1 Char"/>
    <w:basedOn w:val="DefaultParagraphFont"/>
    <w:link w:val="Heading1"/>
    <w:uiPriority w:val="9"/>
    <w:rsid w:val="005714E6"/>
    <w:rPr>
      <w:rFonts w:asciiTheme="majorHAnsi" w:eastAsiaTheme="majorEastAsia" w:hAnsiTheme="majorHAnsi" w:cstheme="majorBidi"/>
      <w:b/>
      <w:color w:val="000000" w:themeColor="text1"/>
      <w:sz w:val="23"/>
      <w:szCs w:val="32"/>
      <w:lang w:val="en-GB"/>
    </w:rPr>
  </w:style>
  <w:style w:type="character" w:customStyle="1" w:styleId="Heading2Char">
    <w:name w:val="Heading 2 Char"/>
    <w:basedOn w:val="DefaultParagraphFont"/>
    <w:link w:val="Heading2"/>
    <w:uiPriority w:val="9"/>
    <w:rsid w:val="005714E6"/>
    <w:rPr>
      <w:rFonts w:asciiTheme="majorHAnsi" w:eastAsiaTheme="majorEastAsia" w:hAnsiTheme="majorHAnsi" w:cstheme="majorBidi"/>
      <w:b/>
      <w:color w:val="000000" w:themeColor="text1"/>
      <w:sz w:val="23"/>
      <w:szCs w:val="26"/>
      <w:lang w:val="en-GB"/>
    </w:rPr>
  </w:style>
  <w:style w:type="character" w:customStyle="1" w:styleId="Heading3Char">
    <w:name w:val="Heading 3 Char"/>
    <w:basedOn w:val="DefaultParagraphFont"/>
    <w:link w:val="Heading3"/>
    <w:uiPriority w:val="9"/>
    <w:rsid w:val="005714E6"/>
    <w:rPr>
      <w:rFonts w:asciiTheme="majorHAnsi" w:eastAsiaTheme="majorEastAsia" w:hAnsiTheme="majorHAnsi" w:cstheme="majorBidi"/>
      <w:b/>
      <w:color w:val="000000" w:themeColor="text1"/>
      <w:sz w:val="23"/>
      <w:szCs w:val="24"/>
      <w:lang w:val="en-GB"/>
    </w:rPr>
  </w:style>
  <w:style w:type="character" w:customStyle="1" w:styleId="Heading4Char">
    <w:name w:val="Heading 4 Char"/>
    <w:basedOn w:val="DefaultParagraphFont"/>
    <w:link w:val="Heading4"/>
    <w:uiPriority w:val="9"/>
    <w:semiHidden/>
    <w:rsid w:val="00D81E54"/>
    <w:rPr>
      <w:rFonts w:asciiTheme="majorHAnsi" w:eastAsiaTheme="majorEastAsia" w:hAnsiTheme="majorHAnsi" w:cstheme="majorBidi"/>
      <w:b/>
      <w:iCs/>
      <w:color w:val="000000" w:themeColor="text1"/>
      <w:lang w:val="en-GB"/>
    </w:rPr>
  </w:style>
  <w:style w:type="character" w:customStyle="1" w:styleId="Heading5Char">
    <w:name w:val="Heading 5 Char"/>
    <w:basedOn w:val="DefaultParagraphFont"/>
    <w:link w:val="Heading5"/>
    <w:uiPriority w:val="9"/>
    <w:semiHidden/>
    <w:rsid w:val="00D81E54"/>
    <w:rPr>
      <w:rFonts w:asciiTheme="majorHAnsi" w:eastAsiaTheme="majorEastAsia" w:hAnsiTheme="majorHAnsi" w:cstheme="majorBidi"/>
      <w:color w:val="FF0000"/>
      <w:lang w:val="en-GB"/>
    </w:rPr>
  </w:style>
  <w:style w:type="character" w:customStyle="1" w:styleId="Heading6Char">
    <w:name w:val="Heading 6 Char"/>
    <w:basedOn w:val="DefaultParagraphFont"/>
    <w:link w:val="Heading6"/>
    <w:uiPriority w:val="9"/>
    <w:semiHidden/>
    <w:rsid w:val="00D81E54"/>
    <w:rPr>
      <w:rFonts w:asciiTheme="majorHAnsi" w:eastAsiaTheme="majorEastAsia" w:hAnsiTheme="majorHAnsi" w:cstheme="majorBidi"/>
      <w:color w:val="FF0000"/>
      <w:lang w:val="en-GB"/>
    </w:rPr>
  </w:style>
  <w:style w:type="character" w:customStyle="1" w:styleId="Heading7Char">
    <w:name w:val="Heading 7 Char"/>
    <w:basedOn w:val="DefaultParagraphFont"/>
    <w:link w:val="Heading7"/>
    <w:uiPriority w:val="9"/>
    <w:semiHidden/>
    <w:rsid w:val="00D81E54"/>
    <w:rPr>
      <w:rFonts w:asciiTheme="majorHAnsi" w:eastAsiaTheme="majorEastAsia" w:hAnsiTheme="majorHAnsi" w:cstheme="majorBidi"/>
      <w:iCs/>
      <w:color w:val="FF0000"/>
      <w:lang w:val="en-GB"/>
    </w:rPr>
  </w:style>
  <w:style w:type="character" w:customStyle="1" w:styleId="Heading8Char">
    <w:name w:val="Heading 8 Char"/>
    <w:basedOn w:val="DefaultParagraphFont"/>
    <w:link w:val="Heading8"/>
    <w:uiPriority w:val="9"/>
    <w:semiHidden/>
    <w:rsid w:val="00D81E54"/>
    <w:rPr>
      <w:rFonts w:asciiTheme="majorHAnsi" w:eastAsiaTheme="majorEastAsia" w:hAnsiTheme="majorHAnsi" w:cstheme="majorBidi"/>
      <w:color w:val="FF0000"/>
      <w:szCs w:val="21"/>
      <w:lang w:val="en-GB"/>
    </w:rPr>
  </w:style>
  <w:style w:type="character" w:customStyle="1" w:styleId="Heading9Char">
    <w:name w:val="Heading 9 Char"/>
    <w:basedOn w:val="DefaultParagraphFont"/>
    <w:link w:val="Heading9"/>
    <w:uiPriority w:val="9"/>
    <w:semiHidden/>
    <w:rsid w:val="00D81E54"/>
    <w:rPr>
      <w:rFonts w:asciiTheme="majorHAnsi" w:eastAsiaTheme="majorEastAsia" w:hAnsiTheme="majorHAnsi" w:cstheme="majorBidi"/>
      <w:iCs/>
      <w:color w:val="FF0000"/>
      <w:szCs w:val="21"/>
      <w:lang w:val="en-GB"/>
    </w:rPr>
  </w:style>
  <w:style w:type="paragraph" w:customStyle="1" w:styleId="FJBullets">
    <w:name w:val="FJ Bullets"/>
    <w:basedOn w:val="FJBody"/>
    <w:uiPriority w:val="3"/>
    <w:rsid w:val="00045E13"/>
    <w:pPr>
      <w:numPr>
        <w:numId w:val="30"/>
      </w:numPr>
    </w:pPr>
    <w:rPr>
      <w:rFonts w:cstheme="minorHAnsi"/>
    </w:rPr>
  </w:style>
  <w:style w:type="paragraph" w:customStyle="1" w:styleId="FJPicture">
    <w:name w:val="FJ Picture"/>
    <w:basedOn w:val="FJBody"/>
    <w:next w:val="FJBody"/>
    <w:uiPriority w:val="3"/>
    <w:qFormat/>
    <w:rsid w:val="00D81E54"/>
    <w:pPr>
      <w:adjustRightInd w:val="0"/>
      <w:snapToGrid w:val="0"/>
      <w:spacing w:before="120"/>
    </w:pPr>
    <w:rPr>
      <w:rFonts w:eastAsia="Times New Roman" w:cs="Times New Roman"/>
      <w:snapToGrid w:val="0"/>
      <w:lang w:eastAsia="ja-JP"/>
    </w:rPr>
  </w:style>
  <w:style w:type="paragraph" w:customStyle="1" w:styleId="FJBreakoutboxHeadline">
    <w:name w:val="FJ Breakoutbox Headline"/>
    <w:basedOn w:val="FJHeadlinewhite"/>
    <w:next w:val="FJBody"/>
    <w:uiPriority w:val="12"/>
    <w:rsid w:val="003D37C0"/>
    <w:pPr>
      <w:spacing w:before="40" w:after="40"/>
    </w:pPr>
    <w:rPr>
      <w:color w:val="auto"/>
      <w:sz w:val="22"/>
    </w:rPr>
  </w:style>
  <w:style w:type="character" w:customStyle="1" w:styleId="FJHeaderChar">
    <w:name w:val="FJ Header Char"/>
    <w:link w:val="FJHeader"/>
    <w:uiPriority w:val="18"/>
    <w:rsid w:val="000F2113"/>
    <w:rPr>
      <w:rFonts w:asciiTheme="majorHAnsi" w:eastAsia="MS PGothic" w:hAnsiTheme="majorHAnsi" w:cs="Arial"/>
      <w:snapToGrid w:val="0"/>
      <w:color w:val="000000" w:themeColor="text1"/>
      <w:sz w:val="16"/>
      <w:lang w:val="en-GB" w:eastAsia="ja-JP"/>
    </w:rPr>
  </w:style>
  <w:style w:type="character" w:customStyle="1" w:styleId="FJHeaderboldChar">
    <w:name w:val="FJ Header bold Char"/>
    <w:link w:val="FJHeaderbold"/>
    <w:uiPriority w:val="17"/>
    <w:rsid w:val="000F2113"/>
    <w:rPr>
      <w:rFonts w:asciiTheme="majorHAnsi" w:eastAsia="MS PGothic" w:hAnsiTheme="majorHAnsi" w:cs="Arial"/>
      <w:b/>
      <w:bCs/>
      <w:snapToGrid w:val="0"/>
      <w:color w:val="000000" w:themeColor="text1"/>
      <w:sz w:val="16"/>
      <w:lang w:val="en-GB" w:eastAsia="ja-JP"/>
    </w:rPr>
  </w:style>
  <w:style w:type="paragraph" w:styleId="Caption">
    <w:name w:val="caption"/>
    <w:basedOn w:val="FJBody"/>
    <w:next w:val="FJBody"/>
    <w:uiPriority w:val="96"/>
    <w:unhideWhenUsed/>
    <w:qFormat/>
    <w:rsid w:val="00D81E54"/>
    <w:pPr>
      <w:spacing w:before="0" w:after="200"/>
    </w:pPr>
    <w:rPr>
      <w:i/>
      <w:iCs/>
      <w:color w:val="000000" w:themeColor="text2"/>
      <w:sz w:val="16"/>
    </w:rPr>
  </w:style>
  <w:style w:type="table" w:customStyle="1" w:styleId="Fujitsustandard1">
    <w:name w:val="Fujitsu standard 1"/>
    <w:basedOn w:val="TableNormal"/>
    <w:uiPriority w:val="99"/>
    <w:rsid w:val="00520746"/>
    <w:pPr>
      <w:spacing w:before="0" w:after="0"/>
    </w:pPr>
    <w:rPr>
      <w:rFonts w:cstheme="minorHAnsi"/>
      <w:position w:val="0"/>
      <w:lang w:eastAsia="fi-FI"/>
    </w:rPr>
    <w:tblPr>
      <w:tblStyleRowBandSize w:val="1"/>
      <w:tblCellMar>
        <w:top w:w="28" w:type="dxa"/>
        <w:left w:w="57" w:type="dxa"/>
        <w:bottom w:w="28" w:type="dxa"/>
        <w:right w:w="57" w:type="dxa"/>
      </w:tblCellMar>
    </w:tblPr>
    <w:tblStylePr w:type="firstRow">
      <w:pPr>
        <w:wordWrap/>
        <w:spacing w:beforeLines="0" w:before="20" w:beforeAutospacing="0" w:afterLines="0" w:after="20" w:afterAutospacing="0" w:line="240" w:lineRule="atLeast"/>
        <w:ind w:leftChars="0" w:left="-57"/>
        <w:jc w:val="left"/>
      </w:pPr>
      <w:rPr>
        <w:rFonts w:asciiTheme="majorHAnsi" w:hAnsiTheme="majorHAnsi"/>
        <w:b w:val="0"/>
        <w:i w:val="0"/>
        <w:color w:val="FFFFFF" w:themeColor="background1"/>
        <w:position w:val="2"/>
        <w:sz w:val="23"/>
      </w:rPr>
      <w:tblPr>
        <w:tblCellMar>
          <w:top w:w="28" w:type="dxa"/>
          <w:left w:w="170" w:type="dxa"/>
          <w:bottom w:w="28" w:type="dxa"/>
          <w:right w:w="57" w:type="dxa"/>
        </w:tblCellMa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cBorders>
        <w:shd w:val="clear" w:color="auto" w:fill="2400B0" w:themeFill="accent4"/>
      </w:tcPr>
    </w:tblStylePr>
    <w:tblStylePr w:type="lastRow">
      <w:pPr>
        <w:wordWrap/>
        <w:ind w:leftChars="0" w:left="57"/>
      </w:pPr>
      <w:rPr>
        <w:rFonts w:asciiTheme="minorHAnsi" w:hAnsiTheme="minorHAnsi"/>
        <w:b w:val="0"/>
        <w:sz w:val="20"/>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l2br w:val="nil"/>
          <w:tr2bl w:val="nil"/>
        </w:tcBorders>
      </w:tcPr>
    </w:tblStylePr>
    <w:tblStylePr w:type="band1Horz">
      <w:pPr>
        <w:wordWrap/>
        <w:spacing w:line="240" w:lineRule="atLeast"/>
        <w:ind w:leftChars="0" w:left="57"/>
      </w:pPr>
      <w:rPr>
        <w:rFonts w:asciiTheme="minorHAnsi" w:hAnsiTheme="minorHAnsi"/>
        <w:color w:val="auto"/>
        <w:sz w:val="22"/>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cBorders>
      </w:tcPr>
    </w:tblStylePr>
    <w:tblStylePr w:type="band2Horz">
      <w:pPr>
        <w:wordWrap/>
        <w:spacing w:line="240" w:lineRule="atLeast"/>
        <w:ind w:leftChars="0" w:left="57"/>
      </w:pPr>
      <w:rPr>
        <w:rFonts w:asciiTheme="minorHAnsi" w:hAnsiTheme="minorHAnsi"/>
        <w:sz w:val="22"/>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cBorders>
      </w:tcPr>
    </w:tblStylePr>
  </w:style>
  <w:style w:type="table" w:customStyle="1" w:styleId="FujitsuStandard3Breakoutbox">
    <w:name w:val="Fujitsu Standard 3 Breakoutbox"/>
    <w:basedOn w:val="Fujitsustandard1"/>
    <w:uiPriority w:val="99"/>
    <w:rsid w:val="001A3557"/>
    <w:tblPr>
      <w:tblStyleColBandSize w:val="1"/>
      <w:tbl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blBorders>
    </w:tblPr>
    <w:tblStylePr w:type="firstRow">
      <w:pPr>
        <w:wordWrap/>
        <w:spacing w:beforeLines="0" w:before="20" w:beforeAutospacing="0" w:afterLines="0" w:after="20" w:afterAutospacing="0" w:line="240" w:lineRule="atLeast"/>
        <w:ind w:leftChars="0" w:left="-57"/>
        <w:jc w:val="left"/>
      </w:pPr>
      <w:rPr>
        <w:rFonts w:asciiTheme="minorHAnsi" w:hAnsiTheme="minorHAnsi"/>
        <w:b w:val="0"/>
        <w:i w:val="0"/>
        <w:color w:val="FFFFFF" w:themeColor="background1"/>
        <w:position w:val="2"/>
        <w:sz w:val="26"/>
      </w:rPr>
      <w:tblPr>
        <w:tblCellMar>
          <w:top w:w="28" w:type="dxa"/>
          <w:left w:w="170" w:type="dxa"/>
          <w:bottom w:w="28" w:type="dxa"/>
          <w:right w:w="57" w:type="dxa"/>
        </w:tblCellMa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cBorders>
        <w:shd w:val="clear" w:color="auto" w:fill="2400B0" w:themeFill="accent4"/>
      </w:tcPr>
    </w:tblStylePr>
    <w:tblStylePr w:type="lastRow">
      <w:pPr>
        <w:wordWrap/>
        <w:ind w:leftChars="0" w:left="57"/>
      </w:pPr>
      <w:rPr>
        <w:rFonts w:asciiTheme="minorHAnsi" w:hAnsiTheme="minorHAnsi"/>
        <w:b w:val="0"/>
        <w:sz w:val="20"/>
      </w:rP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l2br w:val="nil"/>
          <w:tr2bl w:val="nil"/>
        </w:tcBorders>
      </w:tcPr>
    </w:tblStylePr>
    <w:tblStylePr w:type="band1Vert">
      <w:tblPr/>
      <w:tcPr>
        <w:shd w:val="clear" w:color="auto" w:fill="CCCCCC" w:themeFill="text2" w:themeFillTint="33"/>
      </w:tcPr>
    </w:tblStylePr>
    <w:tblStylePr w:type="band2Vert">
      <w:tblPr/>
      <w:tcPr>
        <w:shd w:val="clear" w:color="auto" w:fill="CCCCCC" w:themeFill="text2" w:themeFillTint="33"/>
      </w:tcPr>
    </w:tblStylePr>
    <w:tblStylePr w:type="band1Horz">
      <w:pPr>
        <w:wordWrap/>
        <w:spacing w:line="240" w:lineRule="atLeast"/>
        <w:ind w:leftChars="0" w:left="57"/>
      </w:pPr>
      <w:rPr>
        <w:rFonts w:asciiTheme="minorHAnsi" w:hAnsiTheme="minorHAnsi"/>
        <w:color w:val="auto"/>
        <w:sz w:val="22"/>
      </w:rP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l2br w:val="nil"/>
          <w:tr2bl w:val="nil"/>
        </w:tcBorders>
      </w:tcPr>
    </w:tblStylePr>
    <w:tblStylePr w:type="band2Horz">
      <w:pPr>
        <w:wordWrap/>
        <w:spacing w:line="240" w:lineRule="atLeast"/>
        <w:ind w:leftChars="0" w:left="57"/>
      </w:pPr>
      <w:rPr>
        <w:rFonts w:asciiTheme="minorHAnsi" w:hAnsiTheme="minorHAnsi"/>
        <w:sz w:val="22"/>
      </w:rP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l2br w:val="nil"/>
          <w:tr2bl w:val="nil"/>
        </w:tcBorders>
      </w:tcPr>
    </w:tblStylePr>
  </w:style>
  <w:style w:type="paragraph" w:customStyle="1" w:styleId="FJQuote1">
    <w:name w:val="FJ Quote 1"/>
    <w:basedOn w:val="FJBody"/>
    <w:uiPriority w:val="20"/>
    <w:rsid w:val="00D81E54"/>
    <w:pPr>
      <w:spacing w:before="240" w:after="240"/>
    </w:pPr>
    <w:rPr>
      <w:b/>
      <w:bCs/>
      <w:sz w:val="24"/>
      <w:szCs w:val="24"/>
      <w:lang w:val="en-US" w:eastAsia="ja-JP"/>
    </w:rPr>
  </w:style>
  <w:style w:type="table" w:customStyle="1" w:styleId="Fujitsustandard2">
    <w:name w:val="Fujitsu standard 2"/>
    <w:basedOn w:val="Fujitsustandard1"/>
    <w:uiPriority w:val="99"/>
    <w:rsid w:val="001A3557"/>
    <w:pPr>
      <w:ind w:left="57"/>
    </w:pPr>
    <w:tblPr>
      <w:tbl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blBorders>
    </w:tblPr>
    <w:tblStylePr w:type="firstRow">
      <w:pPr>
        <w:wordWrap/>
        <w:spacing w:beforeLines="0" w:before="20" w:beforeAutospacing="0" w:afterLines="0" w:after="20" w:afterAutospacing="0" w:line="240" w:lineRule="atLeast"/>
        <w:ind w:leftChars="0" w:left="-57"/>
        <w:jc w:val="left"/>
      </w:pPr>
      <w:rPr>
        <w:rFonts w:asciiTheme="minorHAnsi" w:hAnsiTheme="minorHAnsi"/>
        <w:b w:val="0"/>
        <w:i w:val="0"/>
        <w:color w:val="FFFFFF" w:themeColor="background1"/>
        <w:position w:val="2"/>
        <w:sz w:val="26"/>
      </w:rPr>
      <w:tblPr>
        <w:tblCellMar>
          <w:top w:w="28" w:type="dxa"/>
          <w:left w:w="170" w:type="dxa"/>
          <w:bottom w:w="28" w:type="dxa"/>
          <w:right w:w="57" w:type="dxa"/>
        </w:tblCellMa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cBorders>
        <w:shd w:val="clear" w:color="auto" w:fill="2400B0" w:themeFill="accent4"/>
      </w:tcPr>
    </w:tblStylePr>
    <w:tblStylePr w:type="lastRow">
      <w:pPr>
        <w:wordWrap/>
        <w:ind w:leftChars="0" w:left="57"/>
      </w:pPr>
      <w:rPr>
        <w:rFonts w:asciiTheme="minorHAnsi" w:hAnsiTheme="minorHAnsi"/>
        <w:b w:val="0"/>
        <w:sz w:val="20"/>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l2br w:val="nil"/>
          <w:tr2bl w:val="nil"/>
        </w:tcBorders>
      </w:tcPr>
    </w:tblStylePr>
    <w:tblStylePr w:type="firstCol">
      <w:rPr>
        <w:rFonts w:asciiTheme="majorHAnsi" w:hAnsiTheme="majorHAnsi"/>
        <w:b/>
        <w:color w:val="000000" w:themeColor="text2" w:themeShade="80"/>
        <w:sz w:val="23"/>
      </w:rPr>
      <w:tblPr/>
      <w:tcPr>
        <w:shd w:val="clear" w:color="auto" w:fill="EFEFEF"/>
      </w:tcPr>
    </w:tblStylePr>
    <w:tblStylePr w:type="band1Horz">
      <w:pPr>
        <w:wordWrap/>
        <w:spacing w:line="240" w:lineRule="atLeast"/>
        <w:ind w:leftChars="0" w:left="57"/>
      </w:pPr>
      <w:rPr>
        <w:rFonts w:asciiTheme="minorHAnsi" w:hAnsiTheme="minorHAnsi"/>
        <w:color w:val="auto"/>
        <w:sz w:val="22"/>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cBorders>
      </w:tcPr>
    </w:tblStylePr>
    <w:tblStylePr w:type="band2Horz">
      <w:pPr>
        <w:wordWrap/>
        <w:spacing w:line="240" w:lineRule="atLeast"/>
        <w:ind w:leftChars="0" w:left="57"/>
      </w:pPr>
      <w:rPr>
        <w:rFonts w:asciiTheme="minorHAnsi" w:hAnsiTheme="minorHAnsi"/>
        <w:sz w:val="22"/>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cBorders>
      </w:tcPr>
    </w:tblStylePr>
  </w:style>
  <w:style w:type="paragraph" w:styleId="TOCHeading">
    <w:name w:val="TOC Heading"/>
    <w:basedOn w:val="FJHeadlinewhite"/>
    <w:next w:val="Normal"/>
    <w:uiPriority w:val="39"/>
    <w:unhideWhenUsed/>
    <w:qFormat/>
    <w:rsid w:val="00CC5708"/>
    <w:pPr>
      <w:spacing w:line="240" w:lineRule="atLeast"/>
      <w:ind w:left="-57"/>
    </w:pPr>
  </w:style>
  <w:style w:type="paragraph" w:styleId="TOC1">
    <w:name w:val="toc 1"/>
    <w:basedOn w:val="Normal"/>
    <w:uiPriority w:val="39"/>
    <w:unhideWhenUsed/>
    <w:rsid w:val="003E5254"/>
    <w:pPr>
      <w:tabs>
        <w:tab w:val="left" w:pos="340"/>
        <w:tab w:val="right" w:pos="10433"/>
      </w:tabs>
      <w:spacing w:after="40" w:line="240" w:lineRule="exact"/>
    </w:pPr>
    <w:rPr>
      <w:rFonts w:asciiTheme="majorHAnsi" w:eastAsia="Times New Roman" w:hAnsiTheme="majorHAnsi" w:cs="Times New Roman"/>
      <w:lang w:eastAsia="de-DE"/>
    </w:rPr>
  </w:style>
  <w:style w:type="character" w:styleId="Hyperlink">
    <w:name w:val="Hyperlink"/>
    <w:basedOn w:val="DefaultParagraphFont"/>
    <w:uiPriority w:val="99"/>
    <w:unhideWhenUsed/>
    <w:rsid w:val="00D81E54"/>
    <w:rPr>
      <w:color w:val="1A0083" w:themeColor="accent4" w:themeShade="BF"/>
      <w:u w:val="none"/>
    </w:rPr>
  </w:style>
  <w:style w:type="paragraph" w:styleId="TOC2">
    <w:name w:val="toc 2"/>
    <w:basedOn w:val="TOC1"/>
    <w:uiPriority w:val="39"/>
    <w:unhideWhenUsed/>
    <w:rsid w:val="00D81E54"/>
    <w:pPr>
      <w:tabs>
        <w:tab w:val="clear" w:pos="340"/>
        <w:tab w:val="left" w:pos="454"/>
      </w:tabs>
    </w:pPr>
    <w:rPr>
      <w:noProof/>
    </w:rPr>
  </w:style>
  <w:style w:type="paragraph" w:styleId="TOAHeading">
    <w:name w:val="toa heading"/>
    <w:basedOn w:val="Normal"/>
    <w:next w:val="Normal"/>
    <w:uiPriority w:val="99"/>
    <w:semiHidden/>
    <w:rsid w:val="00D81E54"/>
    <w:pPr>
      <w:pBdr>
        <w:bottom w:val="single" w:sz="8" w:space="1" w:color="2400B0" w:themeColor="accent4"/>
      </w:pBdr>
      <w:spacing w:before="120" w:line="240" w:lineRule="exact"/>
    </w:pPr>
    <w:rPr>
      <w:rFonts w:asciiTheme="majorHAnsi" w:eastAsiaTheme="majorEastAsia" w:hAnsiTheme="majorHAnsi" w:cstheme="majorBidi"/>
      <w:bCs/>
      <w:position w:val="0"/>
      <w:sz w:val="18"/>
      <w:szCs w:val="24"/>
    </w:rPr>
  </w:style>
  <w:style w:type="paragraph" w:styleId="TOC3">
    <w:name w:val="toc 3"/>
    <w:basedOn w:val="TOC2"/>
    <w:uiPriority w:val="39"/>
    <w:unhideWhenUsed/>
    <w:rsid w:val="00D81E54"/>
    <w:pPr>
      <w:tabs>
        <w:tab w:val="clear" w:pos="454"/>
        <w:tab w:val="left" w:pos="624"/>
      </w:tabs>
      <w:spacing w:before="0"/>
    </w:pPr>
  </w:style>
  <w:style w:type="paragraph" w:styleId="BalloonText">
    <w:name w:val="Balloon Text"/>
    <w:basedOn w:val="Normal"/>
    <w:link w:val="BalloonTextChar"/>
    <w:uiPriority w:val="99"/>
    <w:semiHidden/>
    <w:unhideWhenUsed/>
    <w:rsid w:val="00D81E54"/>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E54"/>
    <w:rPr>
      <w:rFonts w:ascii="Tahoma" w:hAnsi="Tahoma" w:cs="Tahoma"/>
      <w:sz w:val="16"/>
      <w:szCs w:val="16"/>
      <w:lang w:val="en-GB"/>
    </w:rPr>
  </w:style>
  <w:style w:type="paragraph" w:customStyle="1" w:styleId="FJSmallPrint">
    <w:name w:val="FJ Small Print"/>
    <w:basedOn w:val="Normal"/>
    <w:uiPriority w:val="94"/>
    <w:qFormat/>
    <w:rsid w:val="00D81E54"/>
    <w:pPr>
      <w:adjustRightInd w:val="0"/>
      <w:snapToGrid w:val="0"/>
      <w:spacing w:before="0" w:after="60"/>
    </w:pPr>
    <w:rPr>
      <w:rFonts w:eastAsia="MS PGothic" w:cs="Fujitsu Sans Light"/>
      <w:bCs/>
      <w:snapToGrid w:val="0"/>
      <w:color w:val="000000" w:themeColor="text1"/>
      <w:sz w:val="15"/>
      <w:szCs w:val="16"/>
      <w:lang w:eastAsia="ja-JP"/>
    </w:rPr>
  </w:style>
  <w:style w:type="paragraph" w:styleId="Title">
    <w:name w:val="Title"/>
    <w:basedOn w:val="FJDocumentHeadlinewhite"/>
    <w:next w:val="Normal"/>
    <w:link w:val="TitleChar"/>
    <w:uiPriority w:val="99"/>
    <w:semiHidden/>
    <w:qFormat/>
    <w:rsid w:val="00D81E54"/>
    <w:pPr>
      <w:framePr w:hSpace="0" w:wrap="auto" w:vAnchor="margin" w:yAlign="inline"/>
      <w:spacing w:line="240" w:lineRule="auto"/>
      <w:contextualSpacing/>
      <w:suppressOverlap w:val="0"/>
    </w:pPr>
    <w:rPr>
      <w:rFonts w:eastAsiaTheme="majorEastAsia" w:cstheme="majorBidi"/>
      <w:spacing w:val="-10"/>
      <w:kern w:val="28"/>
      <w:sz w:val="56"/>
      <w:szCs w:val="56"/>
      <w:lang w:val="fi-FI"/>
    </w:rPr>
  </w:style>
  <w:style w:type="character" w:customStyle="1" w:styleId="TitleChar">
    <w:name w:val="Title Char"/>
    <w:basedOn w:val="DefaultParagraphFont"/>
    <w:link w:val="Title"/>
    <w:uiPriority w:val="99"/>
    <w:semiHidden/>
    <w:rsid w:val="00D81E54"/>
    <w:rPr>
      <w:rFonts w:asciiTheme="majorHAnsi" w:eastAsiaTheme="majorEastAsia" w:hAnsiTheme="majorHAnsi" w:cstheme="majorBidi"/>
      <w:b/>
      <w:color w:val="FFFFFF" w:themeColor="background1"/>
      <w:spacing w:val="-10"/>
      <w:kern w:val="28"/>
      <w:sz w:val="56"/>
      <w:szCs w:val="56"/>
    </w:rPr>
  </w:style>
  <w:style w:type="paragraph" w:customStyle="1" w:styleId="FJDocumentChapterHeadline">
    <w:name w:val="FJ Document Chapter Headline"/>
    <w:basedOn w:val="FJDocumentHeadlineblack"/>
    <w:next w:val="FJDocumentChapterSubheadline"/>
    <w:uiPriority w:val="69"/>
    <w:rsid w:val="00D81E54"/>
    <w:pPr>
      <w:framePr w:wrap="around"/>
    </w:pPr>
    <w:rPr>
      <w:sz w:val="42"/>
    </w:rPr>
  </w:style>
  <w:style w:type="paragraph" w:styleId="ListParagraph">
    <w:name w:val="List Paragraph"/>
    <w:basedOn w:val="Normal"/>
    <w:uiPriority w:val="99"/>
    <w:qFormat/>
    <w:rsid w:val="00D81E54"/>
    <w:pPr>
      <w:ind w:left="720"/>
      <w:contextualSpacing/>
    </w:pPr>
  </w:style>
  <w:style w:type="table" w:customStyle="1" w:styleId="FujitsuStandard4a">
    <w:name w:val="Fujitsu Standard 4a"/>
    <w:basedOn w:val="TableNormal"/>
    <w:uiPriority w:val="99"/>
    <w:rsid w:val="00D81E54"/>
    <w:pPr>
      <w:spacing w:before="0" w:after="0"/>
    </w:pPr>
    <w:tblPr/>
    <w:tblStylePr w:type="firstRow">
      <w:pPr>
        <w:jc w:val="left"/>
      </w:pPr>
      <w:rPr>
        <w:color w:val="auto"/>
      </w:rPr>
      <w:tblPr/>
      <w:tcPr>
        <w:vAlign w:val="center"/>
      </w:tcPr>
    </w:tblStylePr>
    <w:tblStylePr w:type="firstCol">
      <w:rPr>
        <w:b/>
      </w:rPr>
    </w:tblStylePr>
  </w:style>
  <w:style w:type="table" w:customStyle="1" w:styleId="FujitsuStandard4b">
    <w:name w:val="Fujitsu Standard 4b"/>
    <w:basedOn w:val="TableNormal"/>
    <w:uiPriority w:val="99"/>
    <w:rsid w:val="001A3557"/>
    <w:pPr>
      <w:spacing w:before="0" w:after="0"/>
    </w:pPr>
    <w:tblPr/>
    <w:tcPr>
      <w:shd w:val="clear" w:color="auto" w:fill="auto"/>
    </w:tcPr>
    <w:tblStylePr w:type="firstRow">
      <w:pPr>
        <w:jc w:val="left"/>
      </w:pPr>
      <w:rPr>
        <w:b/>
        <w:sz w:val="26"/>
      </w:rP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cBorders>
        <w:shd w:val="clear" w:color="auto" w:fill="2400B0" w:themeFill="accent4"/>
      </w:tcPr>
    </w:tblStylePr>
    <w:tblStylePr w:type="lastRow">
      <w:tblPr/>
      <w:tcPr>
        <w:tcBorders>
          <w:top w:val="nil"/>
          <w:left w:val="nil"/>
          <w:bottom w:val="nil"/>
          <w:right w:val="nil"/>
          <w:insideH w:val="nil"/>
          <w:insideV w:val="nil"/>
        </w:tcBorders>
        <w:shd w:val="clear" w:color="auto" w:fill="auto"/>
      </w:tcPr>
    </w:tblStylePr>
  </w:style>
  <w:style w:type="paragraph" w:customStyle="1" w:styleId="FJDocumentChapterSubheadline">
    <w:name w:val="FJ Document Chapter Subheadline"/>
    <w:basedOn w:val="FJDocumentSubheadline"/>
    <w:uiPriority w:val="70"/>
    <w:rsid w:val="00D81E54"/>
    <w:pPr>
      <w:framePr w:wrap="around"/>
    </w:pPr>
    <w:rPr>
      <w:sz w:val="42"/>
    </w:rPr>
  </w:style>
  <w:style w:type="paragraph" w:customStyle="1" w:styleId="FJQuote2">
    <w:name w:val="FJ Quote 2"/>
    <w:link w:val="FJQuote2Char"/>
    <w:uiPriority w:val="21"/>
    <w:qFormat/>
    <w:rsid w:val="00D81E54"/>
    <w:pPr>
      <w:spacing w:before="240" w:after="240"/>
      <w:ind w:left="226" w:right="113" w:hanging="113"/>
    </w:pPr>
    <w:rPr>
      <w:rFonts w:ascii="Fujitsu Infinity Pro" w:eastAsia="MS PGothic" w:hAnsi="Fujitsu Infinity Pro" w:cs="Fujitsu Sans Medium"/>
      <w:b/>
      <w:noProof/>
      <w:snapToGrid w:val="0"/>
      <w:kern w:val="2"/>
      <w:sz w:val="24"/>
      <w:lang w:val="en-GB" w:eastAsia="ja-JP"/>
    </w:rPr>
  </w:style>
  <w:style w:type="paragraph" w:customStyle="1" w:styleId="FJQuoteAuthor">
    <w:name w:val="FJ Quote Author"/>
    <w:link w:val="FJQuoteAuthorChar"/>
    <w:uiPriority w:val="22"/>
    <w:qFormat/>
    <w:rsid w:val="00D81E54"/>
    <w:pPr>
      <w:spacing w:before="120" w:after="0"/>
      <w:ind w:left="112"/>
    </w:pPr>
    <w:rPr>
      <w:rFonts w:ascii="Fujitsu Infinity Pro" w:eastAsia="MS PGothic" w:hAnsi="Fujitsu Infinity Pro" w:cs="Segoe UI"/>
      <w:b/>
      <w:snapToGrid w:val="0"/>
      <w:kern w:val="2"/>
      <w:sz w:val="18"/>
      <w:szCs w:val="16"/>
      <w:lang w:val="en-US" w:eastAsia="ja-JP"/>
    </w:rPr>
  </w:style>
  <w:style w:type="character" w:customStyle="1" w:styleId="FJQuote2Char">
    <w:name w:val="FJ Quote 2 Char"/>
    <w:basedOn w:val="DefaultParagraphFont"/>
    <w:link w:val="FJQuote2"/>
    <w:uiPriority w:val="21"/>
    <w:rsid w:val="00D81E54"/>
    <w:rPr>
      <w:rFonts w:ascii="Fujitsu Infinity Pro" w:eastAsia="MS PGothic" w:hAnsi="Fujitsu Infinity Pro" w:cs="Fujitsu Sans Medium"/>
      <w:b/>
      <w:noProof/>
      <w:snapToGrid w:val="0"/>
      <w:kern w:val="2"/>
      <w:sz w:val="24"/>
      <w:lang w:val="en-GB" w:eastAsia="ja-JP"/>
    </w:rPr>
  </w:style>
  <w:style w:type="character" w:customStyle="1" w:styleId="FJQuoteAuthorChar">
    <w:name w:val="FJ Quote Author Char"/>
    <w:link w:val="FJQuoteAuthor"/>
    <w:uiPriority w:val="22"/>
    <w:rsid w:val="00D81E54"/>
    <w:rPr>
      <w:rFonts w:ascii="Fujitsu Infinity Pro" w:eastAsia="MS PGothic" w:hAnsi="Fujitsu Infinity Pro" w:cs="Segoe UI"/>
      <w:b/>
      <w:snapToGrid w:val="0"/>
      <w:kern w:val="2"/>
      <w:sz w:val="18"/>
      <w:szCs w:val="16"/>
      <w:lang w:val="en-US" w:eastAsia="ja-JP"/>
    </w:rPr>
  </w:style>
  <w:style w:type="numbering" w:customStyle="1" w:styleId="FJBulletedlist">
    <w:name w:val="FJ Bulleted list"/>
    <w:basedOn w:val="NoList"/>
    <w:uiPriority w:val="99"/>
    <w:rsid w:val="00D81E54"/>
    <w:pPr>
      <w:numPr>
        <w:numId w:val="3"/>
      </w:numPr>
    </w:pPr>
  </w:style>
  <w:style w:type="numbering" w:customStyle="1" w:styleId="FJNumberedlist">
    <w:name w:val="FJ Numbered list"/>
    <w:basedOn w:val="NoList"/>
    <w:uiPriority w:val="99"/>
    <w:rsid w:val="00D81E54"/>
    <w:pPr>
      <w:numPr>
        <w:numId w:val="4"/>
      </w:numPr>
    </w:pPr>
  </w:style>
  <w:style w:type="table" w:customStyle="1" w:styleId="Fujitsustandard4c">
    <w:name w:val="Fujitsu standard 4c"/>
    <w:basedOn w:val="TableNormal"/>
    <w:uiPriority w:val="99"/>
    <w:rsid w:val="001A3557"/>
    <w:pPr>
      <w:spacing w:before="0" w:after="0"/>
    </w:pPr>
    <w:tblPr>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cPr>
      <w:shd w:val="clear" w:color="auto" w:fill="EFEFEF"/>
    </w:tcPr>
    <w:tblStylePr w:type="firstRow">
      <w:pPr>
        <w:jc w:val="left"/>
      </w:pPr>
      <w:rPr>
        <w:sz w:val="26"/>
      </w:rP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cBorders>
        <w:shd w:val="clear" w:color="auto" w:fill="2400B0" w:themeFill="accent4"/>
      </w:tcPr>
    </w:tblStylePr>
  </w:style>
  <w:style w:type="paragraph" w:customStyle="1" w:styleId="FJContactDetails">
    <w:name w:val="FJ Contact Details"/>
    <w:basedOn w:val="Normal"/>
    <w:uiPriority w:val="93"/>
    <w:qFormat/>
    <w:rsid w:val="00D81E54"/>
    <w:pPr>
      <w:adjustRightInd w:val="0"/>
      <w:snapToGrid w:val="0"/>
      <w:spacing w:before="0" w:after="60"/>
    </w:pPr>
    <w:rPr>
      <w:rFonts w:eastAsia="MS PGothic" w:cs="Fujitsu Sans Light"/>
      <w:bCs/>
      <w:snapToGrid w:val="0"/>
      <w:color w:val="000000" w:themeColor="text1"/>
      <w:sz w:val="16"/>
      <w:szCs w:val="16"/>
      <w:lang w:eastAsia="ja-JP"/>
    </w:rPr>
  </w:style>
  <w:style w:type="paragraph" w:customStyle="1" w:styleId="FJContactHeader">
    <w:name w:val="FJ Contact Header"/>
    <w:basedOn w:val="FJContactDetails"/>
    <w:next w:val="FJContactDetails"/>
    <w:uiPriority w:val="92"/>
    <w:rsid w:val="00D81E54"/>
    <w:pPr>
      <w:framePr w:wrap="around" w:vAnchor="page" w:hAnchor="margin" w:y="13779"/>
      <w:suppressOverlap/>
    </w:pPr>
    <w:rPr>
      <w:b/>
      <w:bCs w:val="0"/>
      <w:sz w:val="18"/>
    </w:rPr>
  </w:style>
  <w:style w:type="paragraph" w:styleId="ListBullet">
    <w:name w:val="List Bullet"/>
    <w:basedOn w:val="FJBullets"/>
    <w:uiPriority w:val="99"/>
    <w:semiHidden/>
    <w:rsid w:val="00D81E54"/>
  </w:style>
  <w:style w:type="paragraph" w:styleId="ListNumber">
    <w:name w:val="List Number"/>
    <w:basedOn w:val="FJBullets"/>
    <w:uiPriority w:val="99"/>
    <w:semiHidden/>
    <w:rsid w:val="00D81E54"/>
    <w:pPr>
      <w:numPr>
        <w:numId w:val="29"/>
      </w:numPr>
    </w:pPr>
  </w:style>
  <w:style w:type="table" w:styleId="ListTable1Light-Accent2">
    <w:name w:val="List Table 1 Light Accent 2"/>
    <w:basedOn w:val="TableNormal"/>
    <w:uiPriority w:val="46"/>
    <w:rsid w:val="004D1EC7"/>
    <w:pPr>
      <w:spacing w:after="0"/>
    </w:pPr>
    <w:tblPr>
      <w:tblStyleRowBandSize w:val="1"/>
      <w:tblStyleColBandSize w:val="1"/>
    </w:tblPr>
    <w:tblStylePr w:type="firstRow">
      <w:rPr>
        <w:b/>
        <w:bCs/>
      </w:rPr>
      <w:tblPr/>
      <w:tcPr>
        <w:tcBorders>
          <w:bottom w:val="single" w:sz="4" w:space="0" w:color="FFB266" w:themeColor="accent2" w:themeTint="99"/>
        </w:tcBorders>
      </w:tcPr>
    </w:tblStylePr>
    <w:tblStylePr w:type="lastRow">
      <w:rPr>
        <w:b/>
        <w:bCs/>
      </w:rPr>
      <w:tblPr/>
      <w:tcPr>
        <w:tcBorders>
          <w:top w:val="single" w:sz="4" w:space="0" w:color="FFB266" w:themeColor="accent2" w:themeTint="99"/>
        </w:tcBorders>
      </w:tcPr>
    </w:tblStylePr>
    <w:tblStylePr w:type="firstCol">
      <w:rPr>
        <w:b/>
        <w:bCs/>
      </w:rPr>
    </w:tblStylePr>
    <w:tblStylePr w:type="lastCol">
      <w:rPr>
        <w:b/>
        <w:bCs/>
      </w:rPr>
    </w:tblStylePr>
    <w:tblStylePr w:type="band1Vert">
      <w:tblPr/>
      <w:tcPr>
        <w:shd w:val="clear" w:color="auto" w:fill="FFE5CC" w:themeFill="accent2" w:themeFillTint="33"/>
      </w:tcPr>
    </w:tblStylePr>
    <w:tblStylePr w:type="band1Horz">
      <w:tblPr/>
      <w:tcPr>
        <w:shd w:val="clear" w:color="auto" w:fill="FFE5CC" w:themeFill="accent2" w:themeFillTint="33"/>
      </w:tcPr>
    </w:tblStylePr>
  </w:style>
  <w:style w:type="paragraph" w:customStyle="1" w:styleId="FJBulletlist">
    <w:name w:val="FJ Bullet list"/>
    <w:basedOn w:val="FJBody"/>
    <w:uiPriority w:val="92"/>
    <w:rsid w:val="00945928"/>
    <w:pPr>
      <w:tabs>
        <w:tab w:val="num" w:pos="227"/>
      </w:tabs>
      <w:adjustRightInd w:val="0"/>
      <w:snapToGrid w:val="0"/>
      <w:spacing w:before="120" w:line="240" w:lineRule="exact"/>
      <w:ind w:left="227" w:hanging="227"/>
      <w:contextualSpacing/>
    </w:pPr>
    <w:rPr>
      <w:rFonts w:eastAsia="MS PGothic" w:cs="Fujitsu Sans Light"/>
      <w:snapToGrid w:val="0"/>
      <w:sz w:val="20"/>
      <w:szCs w:val="20"/>
      <w:lang w:val="en-US" w:eastAsia="ja-JP"/>
    </w:rPr>
  </w:style>
  <w:style w:type="paragraph" w:customStyle="1" w:styleId="BlueExample">
    <w:name w:val="Blue Example"/>
    <w:basedOn w:val="FJBody"/>
    <w:link w:val="BlueExampleChar"/>
    <w:uiPriority w:val="90"/>
    <w:qFormat/>
    <w:rsid w:val="00093C40"/>
    <w:pPr>
      <w:spacing w:line="240" w:lineRule="atLeast"/>
    </w:pPr>
    <w:rPr>
      <w:color w:val="0033CC"/>
      <w:szCs w:val="20"/>
      <w:lang w:val="en-US"/>
    </w:rPr>
  </w:style>
  <w:style w:type="character" w:customStyle="1" w:styleId="BlueExampleChar">
    <w:name w:val="Blue Example Char"/>
    <w:basedOn w:val="DefaultParagraphFont"/>
    <w:link w:val="BlueExample"/>
    <w:uiPriority w:val="90"/>
    <w:rsid w:val="00093C40"/>
    <w:rPr>
      <w:color w:val="0033CC"/>
      <w:szCs w:val="20"/>
      <w:lang w:val="en-US"/>
    </w:rPr>
  </w:style>
  <w:style w:type="character" w:customStyle="1" w:styleId="FJBodyChar">
    <w:name w:val="FJ Body Char"/>
    <w:basedOn w:val="DefaultParagraphFont"/>
    <w:link w:val="FJBody"/>
    <w:rsid w:val="00945928"/>
    <w:rPr>
      <w:lang w:val="en-GB"/>
    </w:rPr>
  </w:style>
  <w:style w:type="numbering" w:customStyle="1" w:styleId="FJTableBullets">
    <w:name w:val="FJ Table Bullets"/>
    <w:uiPriority w:val="99"/>
    <w:rsid w:val="00EE4B80"/>
    <w:pPr>
      <w:numPr>
        <w:numId w:val="8"/>
      </w:numPr>
    </w:pPr>
  </w:style>
  <w:style w:type="table" w:customStyle="1" w:styleId="FujitsuStandard5">
    <w:name w:val="Fujitsu Standard 5"/>
    <w:basedOn w:val="Fujitsustandard1"/>
    <w:uiPriority w:val="99"/>
    <w:rsid w:val="004D5236"/>
    <w:tblPr/>
    <w:tblStylePr w:type="firstRow">
      <w:pPr>
        <w:wordWrap/>
        <w:spacing w:beforeLines="0" w:before="20" w:beforeAutospacing="0" w:afterLines="0" w:after="20" w:afterAutospacing="0" w:line="240" w:lineRule="atLeast"/>
        <w:ind w:leftChars="0" w:left="-57"/>
        <w:jc w:val="left"/>
      </w:pPr>
      <w:rPr>
        <w:rFonts w:asciiTheme="majorHAnsi" w:hAnsiTheme="majorHAnsi"/>
        <w:b w:val="0"/>
        <w:i w:val="0"/>
        <w:color w:val="FFFFFF" w:themeColor="background1"/>
        <w:position w:val="2"/>
        <w:sz w:val="23"/>
      </w:rPr>
      <w:tblPr>
        <w:tblCellMar>
          <w:top w:w="28" w:type="dxa"/>
          <w:left w:w="170" w:type="dxa"/>
          <w:bottom w:w="28" w:type="dxa"/>
          <w:right w:w="57" w:type="dxa"/>
        </w:tblCellMar>
      </w:tblPr>
      <w:tcPr>
        <w:tcBorders>
          <w:top w:val="single" w:sz="4" w:space="0" w:color="2400B0" w:themeColor="accent4"/>
          <w:left w:val="single" w:sz="4" w:space="0" w:color="2400B0" w:themeColor="accent4"/>
          <w:bottom w:val="single" w:sz="4" w:space="0" w:color="2400B0" w:themeColor="accent4"/>
          <w:right w:val="single" w:sz="4" w:space="0" w:color="2400B0" w:themeColor="accent4"/>
          <w:insideH w:val="single" w:sz="4" w:space="0" w:color="2400B0" w:themeColor="accent4"/>
          <w:insideV w:val="single" w:sz="4" w:space="0" w:color="2400B0" w:themeColor="accent4"/>
        </w:tcBorders>
        <w:shd w:val="clear" w:color="auto" w:fill="2400B0" w:themeFill="accent4"/>
      </w:tcPr>
    </w:tblStylePr>
    <w:tblStylePr w:type="lastRow">
      <w:pPr>
        <w:wordWrap/>
        <w:ind w:leftChars="0" w:left="57"/>
      </w:pPr>
      <w:rPr>
        <w:rFonts w:asciiTheme="minorHAnsi" w:hAnsiTheme="minorHAnsi"/>
        <w:b w:val="0"/>
        <w:sz w:val="20"/>
      </w:rPr>
      <w:tblPr/>
      <w:tcPr>
        <w:tcBorders>
          <w:top w:val="nil"/>
          <w:left w:val="nil"/>
          <w:bottom w:val="nil"/>
          <w:right w:val="nil"/>
          <w:insideH w:val="nil"/>
          <w:insideV w:val="nil"/>
          <w:tl2br w:val="nil"/>
          <w:tr2bl w:val="nil"/>
        </w:tcBorders>
      </w:tcPr>
    </w:tblStylePr>
    <w:tblStylePr w:type="firstCol">
      <w:tblPr/>
      <w:tcPr>
        <w:tcBorders>
          <w:right w:val="single" w:sz="4" w:space="0" w:color="2400B0" w:themeColor="accent4"/>
        </w:tcBorders>
      </w:tcPr>
    </w:tblStylePr>
    <w:tblStylePr w:type="band1Horz">
      <w:pPr>
        <w:wordWrap/>
        <w:spacing w:line="240" w:lineRule="atLeast"/>
        <w:ind w:leftChars="0" w:left="57"/>
      </w:pPr>
      <w:rPr>
        <w:rFonts w:asciiTheme="minorHAnsi" w:hAnsiTheme="minorHAnsi"/>
        <w:color w:val="auto"/>
        <w:sz w:val="22"/>
      </w:rPr>
      <w:tblPr/>
      <w:tcPr>
        <w:tcBorders>
          <w:top w:val="nil"/>
          <w:left w:val="nil"/>
          <w:bottom w:val="nil"/>
          <w:right w:val="nil"/>
          <w:insideH w:val="nil"/>
          <w:insideV w:val="nil"/>
          <w:tl2br w:val="nil"/>
          <w:tr2bl w:val="nil"/>
        </w:tcBorders>
      </w:tcPr>
    </w:tblStylePr>
    <w:tblStylePr w:type="band2Horz">
      <w:pPr>
        <w:wordWrap/>
        <w:spacing w:line="240" w:lineRule="atLeast"/>
        <w:ind w:leftChars="0" w:left="57"/>
      </w:pPr>
      <w:rPr>
        <w:rFonts w:asciiTheme="minorHAnsi" w:hAnsiTheme="minorHAnsi"/>
        <w:sz w:val="22"/>
      </w:rPr>
      <w:tblPr/>
      <w:tcPr>
        <w:tcBorders>
          <w:top w:val="nil"/>
          <w:left w:val="nil"/>
          <w:bottom w:val="nil"/>
          <w:right w:val="nil"/>
          <w:insideH w:val="nil"/>
          <w:insideV w:val="nil"/>
          <w:tl2br w:val="nil"/>
          <w:tr2bl w:val="nil"/>
        </w:tcBorders>
        <w:shd w:val="clear" w:color="auto" w:fill="EFEFEF"/>
      </w:tcPr>
    </w:tblStylePr>
    <w:tblStylePr w:type="swCell">
      <w:tblPr/>
      <w:tcPr>
        <w:tcBorders>
          <w:right w:val="single" w:sz="4" w:space="0" w:color="2400B0" w:themeColor="accent4"/>
        </w:tcBorders>
      </w:tcPr>
    </w:tblStylePr>
  </w:style>
  <w:style w:type="paragraph" w:styleId="FootnoteText">
    <w:name w:val="footnote text"/>
    <w:basedOn w:val="Normal"/>
    <w:link w:val="FootnoteTextChar"/>
    <w:uiPriority w:val="99"/>
    <w:semiHidden/>
    <w:unhideWhenUsed/>
    <w:rsid w:val="00895782"/>
    <w:pPr>
      <w:spacing w:before="0" w:after="0"/>
    </w:pPr>
    <w:rPr>
      <w:sz w:val="20"/>
      <w:szCs w:val="20"/>
    </w:rPr>
  </w:style>
  <w:style w:type="character" w:customStyle="1" w:styleId="FootnoteTextChar">
    <w:name w:val="Footnote Text Char"/>
    <w:basedOn w:val="DefaultParagraphFont"/>
    <w:link w:val="FootnoteText"/>
    <w:uiPriority w:val="99"/>
    <w:semiHidden/>
    <w:rsid w:val="00895782"/>
    <w:rPr>
      <w:sz w:val="20"/>
      <w:szCs w:val="20"/>
      <w:lang w:val="en-GB"/>
    </w:rPr>
  </w:style>
  <w:style w:type="character" w:styleId="FootnoteReference">
    <w:name w:val="footnote reference"/>
    <w:basedOn w:val="DefaultParagraphFont"/>
    <w:uiPriority w:val="99"/>
    <w:semiHidden/>
    <w:unhideWhenUsed/>
    <w:rsid w:val="00895782"/>
    <w:rPr>
      <w:vertAlign w:val="superscript"/>
    </w:rPr>
  </w:style>
  <w:style w:type="character" w:styleId="UnresolvedMention">
    <w:name w:val="Unresolved Mention"/>
    <w:basedOn w:val="DefaultParagraphFont"/>
    <w:uiPriority w:val="99"/>
    <w:semiHidden/>
    <w:unhideWhenUsed/>
    <w:rsid w:val="00895782"/>
    <w:rPr>
      <w:color w:val="605E5C"/>
      <w:shd w:val="clear" w:color="auto" w:fill="E1DFDD"/>
    </w:rPr>
  </w:style>
  <w:style w:type="character" w:styleId="FollowedHyperlink">
    <w:name w:val="FollowedHyperlink"/>
    <w:basedOn w:val="DefaultParagraphFont"/>
    <w:uiPriority w:val="99"/>
    <w:semiHidden/>
    <w:unhideWhenUsed/>
    <w:rsid w:val="00EF0D64"/>
    <w:rPr>
      <w:color w:val="D8008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036107">
      <w:bodyDiv w:val="1"/>
      <w:marLeft w:val="0"/>
      <w:marRight w:val="0"/>
      <w:marTop w:val="0"/>
      <w:marBottom w:val="0"/>
      <w:divBdr>
        <w:top w:val="none" w:sz="0" w:space="0" w:color="auto"/>
        <w:left w:val="none" w:sz="0" w:space="0" w:color="auto"/>
        <w:bottom w:val="none" w:sz="0" w:space="0" w:color="auto"/>
        <w:right w:val="none" w:sz="0" w:space="0" w:color="auto"/>
      </w:divBdr>
    </w:div>
    <w:div w:id="1610045562">
      <w:bodyDiv w:val="1"/>
      <w:marLeft w:val="0"/>
      <w:marRight w:val="0"/>
      <w:marTop w:val="0"/>
      <w:marBottom w:val="0"/>
      <w:divBdr>
        <w:top w:val="none" w:sz="0" w:space="0" w:color="auto"/>
        <w:left w:val="none" w:sz="0" w:space="0" w:color="auto"/>
        <w:bottom w:val="none" w:sz="0" w:space="0" w:color="auto"/>
        <w:right w:val="none" w:sz="0" w:space="0" w:color="auto"/>
      </w:divBdr>
    </w:div>
    <w:div w:id="1754355671">
      <w:bodyDiv w:val="1"/>
      <w:marLeft w:val="0"/>
      <w:marRight w:val="0"/>
      <w:marTop w:val="0"/>
      <w:marBottom w:val="0"/>
      <w:divBdr>
        <w:top w:val="none" w:sz="0" w:space="0" w:color="auto"/>
        <w:left w:val="none" w:sz="0" w:space="0" w:color="auto"/>
        <w:bottom w:val="none" w:sz="0" w:space="0" w:color="auto"/>
        <w:right w:val="none" w:sz="0" w:space="0" w:color="auto"/>
      </w:divBdr>
    </w:div>
    <w:div w:id="194591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unifiedcompliance.com/products/search-controls/control/00000/"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unifiedcompliance.com/products/search-controls/control/00000/"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unifiedcompliance.com/products/search-controls/control/0000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header" Target="header1.xm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e%20Shared\Fujitsu%20Templates\Fujitsu%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C1A6848CEB462D8AE3999BA7DEBFA9"/>
        <w:category>
          <w:name w:val="General"/>
          <w:gallery w:val="placeholder"/>
        </w:category>
        <w:types>
          <w:type w:val="bbPlcHdr"/>
        </w:types>
        <w:behaviors>
          <w:behavior w:val="content"/>
        </w:behaviors>
        <w:guid w:val="{C2EAFD7E-6C2D-4A0A-B977-9939A1B9CFAE}"/>
      </w:docPartPr>
      <w:docPartBody>
        <w:p w:rsidR="00DB35F2" w:rsidRDefault="000031C9">
          <w:pPr>
            <w:pStyle w:val="B4C1A6848CEB462D8AE3999BA7DEBFA9"/>
          </w:pPr>
          <w:r w:rsidRPr="00F33618">
            <w:rPr>
              <w:rStyle w:val="PlaceholderText"/>
            </w:rPr>
            <w:t>[Title]</w:t>
          </w:r>
        </w:p>
      </w:docPartBody>
    </w:docPart>
    <w:docPart>
      <w:docPartPr>
        <w:name w:val="CE28650B675E47539A3650B2277C50ED"/>
        <w:category>
          <w:name w:val="General"/>
          <w:gallery w:val="placeholder"/>
        </w:category>
        <w:types>
          <w:type w:val="bbPlcHdr"/>
        </w:types>
        <w:behaviors>
          <w:behavior w:val="content"/>
        </w:behaviors>
        <w:guid w:val="{CB9E022C-D98A-4AC4-B21B-602D4F166FA2}"/>
      </w:docPartPr>
      <w:docPartBody>
        <w:p w:rsidR="00DB35F2" w:rsidRDefault="000031C9" w:rsidP="000031C9">
          <w:pPr>
            <w:pStyle w:val="CE28650B675E47539A3650B2277C50ED"/>
          </w:pPr>
          <w:r w:rsidRPr="0056138E">
            <w:rPr>
              <w:rStyle w:val="PlaceholderText"/>
            </w:rPr>
            <w:t>[Title]</w:t>
          </w:r>
        </w:p>
      </w:docPartBody>
    </w:docPart>
    <w:docPart>
      <w:docPartPr>
        <w:name w:val="6E924EC020EB4C45A2A0DFB5A32C992A"/>
        <w:category>
          <w:name w:val="General"/>
          <w:gallery w:val="placeholder"/>
        </w:category>
        <w:types>
          <w:type w:val="bbPlcHdr"/>
        </w:types>
        <w:behaviors>
          <w:behavior w:val="content"/>
        </w:behaviors>
        <w:guid w:val="{6BE6A9BE-E715-416C-80B3-0B2E9210FB8F}"/>
      </w:docPartPr>
      <w:docPartBody>
        <w:p w:rsidR="00DB35F2" w:rsidRDefault="000031C9" w:rsidP="000031C9">
          <w:pPr>
            <w:pStyle w:val="6E924EC020EB4C45A2A0DFB5A32C992A"/>
          </w:pPr>
          <w:r w:rsidRPr="0056138E">
            <w:rPr>
              <w:rStyle w:val="PlaceholderText"/>
            </w:rPr>
            <w:t>[Title]</w:t>
          </w:r>
        </w:p>
      </w:docPartBody>
    </w:docPart>
    <w:docPart>
      <w:docPartPr>
        <w:name w:val="53685C6EB7014DE2BC653073F905E6A3"/>
        <w:category>
          <w:name w:val="General"/>
          <w:gallery w:val="placeholder"/>
        </w:category>
        <w:types>
          <w:type w:val="bbPlcHdr"/>
        </w:types>
        <w:behaviors>
          <w:behavior w:val="content"/>
        </w:behaviors>
        <w:guid w:val="{787E9596-A800-456F-86AB-42EC08F3D6BA}"/>
      </w:docPartPr>
      <w:docPartBody>
        <w:p w:rsidR="00DB35F2" w:rsidRDefault="000031C9" w:rsidP="000031C9">
          <w:pPr>
            <w:pStyle w:val="53685C6EB7014DE2BC653073F905E6A3"/>
          </w:pPr>
          <w:r w:rsidRPr="0056138E">
            <w:rPr>
              <w:rStyle w:val="PlaceholderText"/>
            </w:rPr>
            <w:t>[Title]</w:t>
          </w:r>
        </w:p>
      </w:docPartBody>
    </w:docPart>
    <w:docPart>
      <w:docPartPr>
        <w:name w:val="39163A1A80CE41EBBBE139DE994F2EFF"/>
        <w:category>
          <w:name w:val="General"/>
          <w:gallery w:val="placeholder"/>
        </w:category>
        <w:types>
          <w:type w:val="bbPlcHdr"/>
        </w:types>
        <w:behaviors>
          <w:behavior w:val="content"/>
        </w:behaviors>
        <w:guid w:val="{8052F74D-E821-40DA-9B7D-04BB2F083CBF}"/>
      </w:docPartPr>
      <w:docPartBody>
        <w:p w:rsidR="00DB35F2" w:rsidRDefault="000031C9" w:rsidP="000031C9">
          <w:pPr>
            <w:pStyle w:val="39163A1A80CE41EBBBE139DE994F2EFF"/>
          </w:pPr>
          <w:r w:rsidRPr="0056138E">
            <w:rPr>
              <w:rStyle w:val="PlaceholderText"/>
            </w:rPr>
            <w:t>[Title]</w:t>
          </w:r>
        </w:p>
      </w:docPartBody>
    </w:docPart>
    <w:docPart>
      <w:docPartPr>
        <w:name w:val="DDC24214E1E24DFEA1DB97B38BCEFAC3"/>
        <w:category>
          <w:name w:val="General"/>
          <w:gallery w:val="placeholder"/>
        </w:category>
        <w:types>
          <w:type w:val="bbPlcHdr"/>
        </w:types>
        <w:behaviors>
          <w:behavior w:val="content"/>
        </w:behaviors>
        <w:guid w:val="{388CC2C3-1EAB-47E0-9D10-23FA72FA025A}"/>
      </w:docPartPr>
      <w:docPartBody>
        <w:p w:rsidR="005E7E0E" w:rsidRDefault="005E7E0E" w:rsidP="005E7E0E">
          <w:pPr>
            <w:pStyle w:val="DDC24214E1E24DFEA1DB97B38BCEFAC3"/>
          </w:pPr>
          <w:r w:rsidRPr="0026727C">
            <w:rPr>
              <w:rStyle w:val="PlaceholderText"/>
            </w:rPr>
            <w:t>[ReferenceID]</w:t>
          </w:r>
        </w:p>
      </w:docPartBody>
    </w:docPart>
    <w:docPart>
      <w:docPartPr>
        <w:name w:val="E97188CB8585435C951CAFE458C934E1"/>
        <w:category>
          <w:name w:val="General"/>
          <w:gallery w:val="placeholder"/>
        </w:category>
        <w:types>
          <w:type w:val="bbPlcHdr"/>
        </w:types>
        <w:behaviors>
          <w:behavior w:val="content"/>
        </w:behaviors>
        <w:guid w:val="{E3FDCE4E-84F8-4857-8F43-815A96D69020}"/>
      </w:docPartPr>
      <w:docPartBody>
        <w:p w:rsidR="005E7E0E" w:rsidRDefault="00EE1B54" w:rsidP="00EE1B54">
          <w:pPr>
            <w:pStyle w:val="E97188CB8585435C951CAFE458C934E1"/>
          </w:pPr>
          <w:r w:rsidRPr="008F006C">
            <w:rPr>
              <w:rStyle w:val="PlaceholderText"/>
            </w:rPr>
            <w:t>[Asset Owner]</w:t>
          </w:r>
        </w:p>
      </w:docPartBody>
    </w:docPart>
    <w:docPart>
      <w:docPartPr>
        <w:name w:val="4E5D2F7180A04857B097FC3B28C9214F"/>
        <w:category>
          <w:name w:val="General"/>
          <w:gallery w:val="placeholder"/>
        </w:category>
        <w:types>
          <w:type w:val="bbPlcHdr"/>
        </w:types>
        <w:behaviors>
          <w:behavior w:val="content"/>
        </w:behaviors>
        <w:guid w:val="{D4FB546B-9309-4B4A-BAF2-EC46A4C831E0}"/>
      </w:docPartPr>
      <w:docPartBody>
        <w:p w:rsidR="005E7E0E" w:rsidRDefault="00892C6F" w:rsidP="00892C6F">
          <w:pPr>
            <w:pStyle w:val="4E5D2F7180A04857B097FC3B28C9214F1"/>
          </w:pPr>
          <w:r w:rsidRPr="008F006C">
            <w:rPr>
              <w:rStyle w:val="PlaceholderText"/>
            </w:rPr>
            <w:t>[Asset Manager]</w:t>
          </w:r>
        </w:p>
      </w:docPartBody>
    </w:docPart>
    <w:docPart>
      <w:docPartPr>
        <w:name w:val="626216C9EA5645919FDDD42AF4689039"/>
        <w:category>
          <w:name w:val="General"/>
          <w:gallery w:val="placeholder"/>
        </w:category>
        <w:types>
          <w:type w:val="bbPlcHdr"/>
        </w:types>
        <w:behaviors>
          <w:behavior w:val="content"/>
        </w:behaviors>
        <w:guid w:val="{E164EFCB-F2D2-49B9-8A91-DA0EE7AA61BC}"/>
      </w:docPartPr>
      <w:docPartBody>
        <w:p w:rsidR="005E7E0E" w:rsidRDefault="005E7E0E" w:rsidP="005E7E0E">
          <w:pPr>
            <w:pStyle w:val="626216C9EA5645919FDDD42AF4689039"/>
          </w:pPr>
          <w:r w:rsidRPr="008F006C">
            <w:rPr>
              <w:rStyle w:val="PlaceholderText"/>
            </w:rPr>
            <w:t>[Asset Version]</w:t>
          </w:r>
        </w:p>
      </w:docPartBody>
    </w:docPart>
    <w:docPart>
      <w:docPartPr>
        <w:name w:val="AF12D57DF86C43C49250EDBEDA9AEBE1"/>
        <w:category>
          <w:name w:val="General"/>
          <w:gallery w:val="placeholder"/>
        </w:category>
        <w:types>
          <w:type w:val="bbPlcHdr"/>
        </w:types>
        <w:behaviors>
          <w:behavior w:val="content"/>
        </w:behaviors>
        <w:guid w:val="{B7578CA5-3BF3-4EB9-B587-B0662E478133}"/>
      </w:docPartPr>
      <w:docPartBody>
        <w:p w:rsidR="005E7E0E" w:rsidRDefault="005E7E0E" w:rsidP="005E7E0E">
          <w:pPr>
            <w:pStyle w:val="AF12D57DF86C43C49250EDBEDA9AEBE1"/>
          </w:pPr>
          <w:r w:rsidRPr="0026727C">
            <w:rPr>
              <w:rStyle w:val="PlaceholderText"/>
            </w:rPr>
            <w:t>[Issue Date]</w:t>
          </w:r>
        </w:p>
      </w:docPartBody>
    </w:docPart>
    <w:docPart>
      <w:docPartPr>
        <w:name w:val="2C3727A13BD647EFBBFC9581AD2EFAD4"/>
        <w:category>
          <w:name w:val="General"/>
          <w:gallery w:val="placeholder"/>
        </w:category>
        <w:types>
          <w:type w:val="bbPlcHdr"/>
        </w:types>
        <w:behaviors>
          <w:behavior w:val="content"/>
        </w:behaviors>
        <w:guid w:val="{A0A2BF16-55EE-460E-9E66-A8728D536EE5}"/>
      </w:docPartPr>
      <w:docPartBody>
        <w:p w:rsidR="005E7E0E" w:rsidRDefault="005E7E0E" w:rsidP="005E7E0E">
          <w:pPr>
            <w:pStyle w:val="2C3727A13BD647EFBBFC9581AD2EFAD4"/>
          </w:pPr>
          <w:r w:rsidRPr="008F006C">
            <w:rPr>
              <w:rStyle w:val="PlaceholderText"/>
            </w:rPr>
            <w:t>[Last Review Date]</w:t>
          </w:r>
        </w:p>
      </w:docPartBody>
    </w:docPart>
    <w:docPart>
      <w:docPartPr>
        <w:name w:val="9A59D6EA3FF04BE3A117E3588FA6B54B"/>
        <w:category>
          <w:name w:val="General"/>
          <w:gallery w:val="placeholder"/>
        </w:category>
        <w:types>
          <w:type w:val="bbPlcHdr"/>
        </w:types>
        <w:behaviors>
          <w:behavior w:val="content"/>
        </w:behaviors>
        <w:guid w:val="{A6EF0710-FC84-4B34-B965-04668D1733CC}"/>
      </w:docPartPr>
      <w:docPartBody>
        <w:p w:rsidR="005E7E0E" w:rsidRDefault="005E7E0E" w:rsidP="005E7E0E">
          <w:pPr>
            <w:pStyle w:val="9A59D6EA3FF04BE3A117E3588FA6B54B"/>
          </w:pPr>
          <w:r w:rsidRPr="0026727C">
            <w:rPr>
              <w:rStyle w:val="PlaceholderText"/>
            </w:rPr>
            <w:t>[Asset Status]</w:t>
          </w:r>
        </w:p>
      </w:docPartBody>
    </w:docPart>
    <w:docPart>
      <w:docPartPr>
        <w:name w:val="4089A10D1C2447F6937E7D53783A6C3E"/>
        <w:category>
          <w:name w:val="General"/>
          <w:gallery w:val="placeholder"/>
        </w:category>
        <w:types>
          <w:type w:val="bbPlcHdr"/>
        </w:types>
        <w:behaviors>
          <w:behavior w:val="content"/>
        </w:behaviors>
        <w:guid w:val="{C55A2DE5-2BAF-4684-AEE7-DF4DF401964A}"/>
      </w:docPartPr>
      <w:docPartBody>
        <w:p w:rsidR="001C529D" w:rsidRDefault="000064E3" w:rsidP="000064E3">
          <w:pPr>
            <w:pStyle w:val="4089A10D1C2447F6937E7D53783A6C3E"/>
          </w:pPr>
          <w:r w:rsidRPr="008F006C">
            <w:rPr>
              <w:rStyle w:val="PlaceholderText"/>
            </w:rPr>
            <w:t>[Summary]</w:t>
          </w:r>
        </w:p>
      </w:docPartBody>
    </w:docPart>
    <w:docPart>
      <w:docPartPr>
        <w:name w:val="18450141CECF425D999F6B5E0A3F0699"/>
        <w:category>
          <w:name w:val="General"/>
          <w:gallery w:val="placeholder"/>
        </w:category>
        <w:types>
          <w:type w:val="bbPlcHdr"/>
        </w:types>
        <w:behaviors>
          <w:behavior w:val="content"/>
        </w:behaviors>
        <w:guid w:val="{8EA10AF1-D158-4847-B712-09D70A5AD02F}"/>
      </w:docPartPr>
      <w:docPartBody>
        <w:p w:rsidR="00C67869" w:rsidRDefault="005E21D9">
          <w:r w:rsidRPr="00B63B5A">
            <w:rPr>
              <w:rStyle w:val="PlaceholderText"/>
            </w:rPr>
            <w:t>[Library Name]</w:t>
          </w:r>
        </w:p>
      </w:docPartBody>
    </w:docPart>
    <w:docPart>
      <w:docPartPr>
        <w:name w:val="8E3FD42F4CF94E579A3E505FF6E04ADE"/>
        <w:category>
          <w:name w:val="General"/>
          <w:gallery w:val="placeholder"/>
        </w:category>
        <w:types>
          <w:type w:val="bbPlcHdr"/>
        </w:types>
        <w:behaviors>
          <w:behavior w:val="content"/>
        </w:behaviors>
        <w:guid w:val="{1E028E91-A985-4F04-809B-09854A31050A}"/>
      </w:docPartPr>
      <w:docPartBody>
        <w:p w:rsidR="00C67869" w:rsidRDefault="005E21D9">
          <w:r w:rsidRPr="00B63B5A">
            <w:rPr>
              <w:rStyle w:val="PlaceholderText"/>
            </w:rPr>
            <w:t>[Library Name]</w:t>
          </w:r>
        </w:p>
      </w:docPartBody>
    </w:docPart>
    <w:docPart>
      <w:docPartPr>
        <w:name w:val="31002D679FF143648CD2D05AE63E45E2"/>
        <w:category>
          <w:name w:val="General"/>
          <w:gallery w:val="placeholder"/>
        </w:category>
        <w:types>
          <w:type w:val="bbPlcHdr"/>
        </w:types>
        <w:behaviors>
          <w:behavior w:val="content"/>
        </w:behaviors>
        <w:guid w:val="{184C1B1D-8D72-4D17-9DBB-25E08866F79C}"/>
      </w:docPartPr>
      <w:docPartBody>
        <w:p w:rsidR="00C67869" w:rsidRDefault="005E21D9">
          <w:r w:rsidRPr="00B63B5A">
            <w:rPr>
              <w:rStyle w:val="PlaceholderText"/>
            </w:rPr>
            <w:t>[Scope]</w:t>
          </w:r>
        </w:p>
      </w:docPartBody>
    </w:docPart>
    <w:docPart>
      <w:docPartPr>
        <w:name w:val="7B0E843F1DF547339573E9A7BF6B0A31"/>
        <w:category>
          <w:name w:val="General"/>
          <w:gallery w:val="placeholder"/>
        </w:category>
        <w:types>
          <w:type w:val="bbPlcHdr"/>
        </w:types>
        <w:behaviors>
          <w:behavior w:val="content"/>
        </w:behaviors>
        <w:guid w:val="{3DFAE96F-5E72-4B01-8760-7CE38C96B7E8}"/>
      </w:docPartPr>
      <w:docPartBody>
        <w:p w:rsidR="00F95EEF" w:rsidRDefault="00F95EEF">
          <w:r w:rsidRPr="00766A88">
            <w:rPr>
              <w:rStyle w:val="PlaceholderText"/>
            </w:rPr>
            <w:t>[Scope]</w:t>
          </w:r>
        </w:p>
      </w:docPartBody>
    </w:docPart>
    <w:docPart>
      <w:docPartPr>
        <w:name w:val="BCC92777A4BB4C629D3E204BAEBFA7AF"/>
        <w:category>
          <w:name w:val="General"/>
          <w:gallery w:val="placeholder"/>
        </w:category>
        <w:types>
          <w:type w:val="bbPlcHdr"/>
        </w:types>
        <w:behaviors>
          <w:behavior w:val="content"/>
        </w:behaviors>
        <w:guid w:val="{8DAA2337-BAD6-432B-8B6B-0336A87FA729}"/>
      </w:docPartPr>
      <w:docPartBody>
        <w:p w:rsidR="00F95EEF" w:rsidRDefault="00F95EEF">
          <w:r w:rsidRPr="00766A88">
            <w:rPr>
              <w:rStyle w:val="PlaceholderText"/>
            </w:rPr>
            <w:t>[Scope]</w:t>
          </w:r>
        </w:p>
      </w:docPartBody>
    </w:docPart>
    <w:docPart>
      <w:docPartPr>
        <w:name w:val="6A4DAC982DFF405C9357BBB51DF3A8CA"/>
        <w:category>
          <w:name w:val="General"/>
          <w:gallery w:val="placeholder"/>
        </w:category>
        <w:types>
          <w:type w:val="bbPlcHdr"/>
        </w:types>
        <w:behaviors>
          <w:behavior w:val="content"/>
        </w:behaviors>
        <w:guid w:val="{90B58514-E67F-42FE-8C9A-91A3BF8BD8CC}"/>
      </w:docPartPr>
      <w:docPartBody>
        <w:p w:rsidR="00F95EEF" w:rsidRDefault="00F95EEF">
          <w:r w:rsidRPr="00766A88">
            <w:rPr>
              <w:rStyle w:val="PlaceholderText"/>
            </w:rPr>
            <w:t>[Sec Classification]</w:t>
          </w:r>
        </w:p>
      </w:docPartBody>
    </w:docPart>
    <w:docPart>
      <w:docPartPr>
        <w:name w:val="E9C3643CC55E41E99E50126919588793"/>
        <w:category>
          <w:name w:val="General"/>
          <w:gallery w:val="placeholder"/>
        </w:category>
        <w:types>
          <w:type w:val="bbPlcHdr"/>
        </w:types>
        <w:behaviors>
          <w:behavior w:val="content"/>
        </w:behaviors>
        <w:guid w:val="{34B59C5D-B976-444F-92F1-B4A934982A93}"/>
      </w:docPartPr>
      <w:docPartBody>
        <w:p w:rsidR="00F95EEF" w:rsidRDefault="00EE1B54" w:rsidP="00EE1B54">
          <w:pPr>
            <w:pStyle w:val="E9C3643CC55E41E99E50126919588793"/>
          </w:pPr>
          <w:r>
            <w:t>E</w:t>
          </w:r>
          <w:r w:rsidRPr="00C10ADD">
            <w:rPr>
              <w:rStyle w:val="PlaceholderText"/>
            </w:rPr>
            <w:t>nter date</w:t>
          </w:r>
        </w:p>
      </w:docPartBody>
    </w:docPart>
    <w:docPart>
      <w:docPartPr>
        <w:name w:val="9EFB43CF4F654154A9C6FA931BFA1E45"/>
        <w:category>
          <w:name w:val="General"/>
          <w:gallery w:val="placeholder"/>
        </w:category>
        <w:types>
          <w:type w:val="bbPlcHdr"/>
        </w:types>
        <w:behaviors>
          <w:behavior w:val="content"/>
        </w:behaviors>
        <w:guid w:val="{66140D9E-2A28-4134-A53A-691F77A2F7AB}"/>
      </w:docPartPr>
      <w:docPartBody>
        <w:p w:rsidR="00F95EEF" w:rsidRDefault="00EE1B54" w:rsidP="00EE1B54">
          <w:pPr>
            <w:pStyle w:val="9EFB43CF4F654154A9C6FA931BFA1E45"/>
          </w:pPr>
          <w:r>
            <w:t>E</w:t>
          </w:r>
          <w:r w:rsidRPr="00C10ADD">
            <w:rPr>
              <w:rStyle w:val="PlaceholderText"/>
            </w:rPr>
            <w:t>nter</w:t>
          </w:r>
          <w:r>
            <w:rPr>
              <w:rStyle w:val="PlaceholderText"/>
            </w:rPr>
            <w:t xml:space="preserve"> </w:t>
          </w:r>
          <w:r w:rsidRPr="00C10ADD">
            <w:rPr>
              <w:rStyle w:val="PlaceholderText"/>
            </w:rPr>
            <w:t>date</w:t>
          </w:r>
        </w:p>
      </w:docPartBody>
    </w:docPart>
    <w:docPart>
      <w:docPartPr>
        <w:name w:val="A78201A2A2634E6E8F8447BFCF013E46"/>
        <w:category>
          <w:name w:val="General"/>
          <w:gallery w:val="placeholder"/>
        </w:category>
        <w:types>
          <w:type w:val="bbPlcHdr"/>
        </w:types>
        <w:behaviors>
          <w:behavior w:val="content"/>
        </w:behaviors>
        <w:guid w:val="{F6ACA4EF-0C1B-437A-90FA-68A814ACDDDD}"/>
      </w:docPartPr>
      <w:docPartBody>
        <w:p w:rsidR="00F95EEF" w:rsidRDefault="00F95EEF" w:rsidP="00F95EEF">
          <w:pPr>
            <w:pStyle w:val="A78201A2A2634E6E8F8447BFCF013E46"/>
          </w:pPr>
          <w:r w:rsidRPr="000600DD">
            <w:rPr>
              <w:rStyle w:val="PlaceholderText"/>
            </w:rPr>
            <w:t>[Library Name]</w:t>
          </w:r>
        </w:p>
      </w:docPartBody>
    </w:docPart>
    <w:docPart>
      <w:docPartPr>
        <w:name w:val="EBD7B594B9BF4672AC26FA6307BADD3F"/>
        <w:category>
          <w:name w:val="General"/>
          <w:gallery w:val="placeholder"/>
        </w:category>
        <w:types>
          <w:type w:val="bbPlcHdr"/>
        </w:types>
        <w:behaviors>
          <w:behavior w:val="content"/>
        </w:behaviors>
        <w:guid w:val="{4D1439D2-763E-45D3-90BB-FAE4DB1B2467}"/>
      </w:docPartPr>
      <w:docPartBody>
        <w:p w:rsidR="00BE19E1" w:rsidRDefault="00515CD8" w:rsidP="00515CD8">
          <w:pPr>
            <w:pStyle w:val="EBD7B594B9BF4672AC26FA6307BADD3F"/>
          </w:pPr>
          <w:r w:rsidRPr="00AA3B57">
            <w:rPr>
              <w:rStyle w:val="PlaceholderText"/>
            </w:rPr>
            <w:t>[Title]</w:t>
          </w:r>
        </w:p>
      </w:docPartBody>
    </w:docPart>
    <w:docPart>
      <w:docPartPr>
        <w:name w:val="15A4FDB93D39499D8F888E44A47D4806"/>
        <w:category>
          <w:name w:val="General"/>
          <w:gallery w:val="placeholder"/>
        </w:category>
        <w:types>
          <w:type w:val="bbPlcHdr"/>
        </w:types>
        <w:behaviors>
          <w:behavior w:val="content"/>
        </w:behaviors>
        <w:guid w:val="{79A2EC2B-4CA2-4127-BB7C-AFA86900BBCD}"/>
      </w:docPartPr>
      <w:docPartBody>
        <w:p w:rsidR="008B4DE3" w:rsidRDefault="00EE1B54" w:rsidP="00EE1B54">
          <w:pPr>
            <w:pStyle w:val="15A4FDB93D39499D8F888E44A47D4806"/>
          </w:pPr>
          <w:r w:rsidRPr="0089317D">
            <w:rPr>
              <w:rStyle w:val="PlaceholderText"/>
            </w:rPr>
            <w:t>[Sec Classification]</w:t>
          </w:r>
        </w:p>
      </w:docPartBody>
    </w:docPart>
    <w:docPart>
      <w:docPartPr>
        <w:name w:val="2D8731C63ADD49CDB25916C23205D38B"/>
        <w:category>
          <w:name w:val="General"/>
          <w:gallery w:val="placeholder"/>
        </w:category>
        <w:types>
          <w:type w:val="bbPlcHdr"/>
        </w:types>
        <w:behaviors>
          <w:behavior w:val="content"/>
        </w:behaviors>
        <w:guid w:val="{582A80A9-8E58-43EF-8F63-ED5DDF5E1D7B}"/>
      </w:docPartPr>
      <w:docPartBody>
        <w:p w:rsidR="008B4DE3" w:rsidRDefault="00EE1B54" w:rsidP="00EE1B54">
          <w:pPr>
            <w:pStyle w:val="2D8731C63ADD49CDB25916C23205D38B"/>
          </w:pPr>
          <w:r w:rsidRPr="0089317D">
            <w:rPr>
              <w:rStyle w:val="PlaceholderText"/>
            </w:rPr>
            <w:t>[Copyright]</w:t>
          </w:r>
        </w:p>
      </w:docPartBody>
    </w:docPart>
    <w:docPart>
      <w:docPartPr>
        <w:name w:val="BA7FABB03E2544819AE13FC88FCE4FA1"/>
        <w:category>
          <w:name w:val="General"/>
          <w:gallery w:val="placeholder"/>
        </w:category>
        <w:types>
          <w:type w:val="bbPlcHdr"/>
        </w:types>
        <w:behaviors>
          <w:behavior w:val="content"/>
        </w:behaviors>
        <w:guid w:val="{5D83B645-E728-4B80-9E56-68881D286554}"/>
      </w:docPartPr>
      <w:docPartBody>
        <w:p w:rsidR="008B4DE3" w:rsidRDefault="00EE1B54" w:rsidP="00EE1B54">
          <w:pPr>
            <w:pStyle w:val="BA7FABB03E2544819AE13FC88FCE4FA1"/>
          </w:pPr>
          <w:r w:rsidRPr="008F006C">
            <w:rPr>
              <w:rStyle w:val="PlaceholderText"/>
            </w:rPr>
            <w:t>[Template Version]</w:t>
          </w:r>
        </w:p>
      </w:docPartBody>
    </w:docPart>
    <w:docPart>
      <w:docPartPr>
        <w:name w:val="8D7AB3EB2A3C4F57A4AF788B3A7686C9"/>
        <w:category>
          <w:name w:val="General"/>
          <w:gallery w:val="placeholder"/>
        </w:category>
        <w:types>
          <w:type w:val="bbPlcHdr"/>
        </w:types>
        <w:behaviors>
          <w:behavior w:val="content"/>
        </w:behaviors>
        <w:guid w:val="{B7ED61B6-C9A8-447D-8AF1-79EE97CF5A43}"/>
      </w:docPartPr>
      <w:docPartBody>
        <w:p w:rsidR="008B4DE3" w:rsidRDefault="00EE1B54" w:rsidP="00EE1B54">
          <w:pPr>
            <w:pStyle w:val="8D7AB3EB2A3C4F57A4AF788B3A7686C9"/>
          </w:pPr>
          <w:r w:rsidRPr="0089317D">
            <w:rPr>
              <w:rStyle w:val="PlaceholderText"/>
            </w:rPr>
            <w:t>[Copyright]</w:t>
          </w:r>
        </w:p>
      </w:docPartBody>
    </w:docPart>
    <w:docPart>
      <w:docPartPr>
        <w:name w:val="BA484F9C30574AADB93411AFB862871E"/>
        <w:category>
          <w:name w:val="General"/>
          <w:gallery w:val="placeholder"/>
        </w:category>
        <w:types>
          <w:type w:val="bbPlcHdr"/>
        </w:types>
        <w:behaviors>
          <w:behavior w:val="content"/>
        </w:behaviors>
        <w:guid w:val="{84AFA1C0-B693-44A3-B6FF-BD6ECE0C73D0}"/>
      </w:docPartPr>
      <w:docPartBody>
        <w:p w:rsidR="008B4DE3" w:rsidRDefault="00EE1B54" w:rsidP="00EE1B54">
          <w:pPr>
            <w:pStyle w:val="BA484F9C30574AADB93411AFB862871E"/>
          </w:pPr>
          <w:r w:rsidRPr="008F006C">
            <w:rPr>
              <w:rStyle w:val="PlaceholderText"/>
            </w:rPr>
            <w:t>[Template 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jitsu Infinity Pro">
    <w:altName w:val="Calibri"/>
    <w:charset w:val="00"/>
    <w:family w:val="auto"/>
    <w:pitch w:val="variable"/>
    <w:sig w:usb0="A000004F" w:usb1="00000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Fujitsu Sans">
    <w:altName w:val="Calibri"/>
    <w:charset w:val="00"/>
    <w:family w:val="swiss"/>
    <w:pitch w:val="variable"/>
    <w:sig w:usb0="800000AF" w:usb1="0000206B" w:usb2="00000000" w:usb3="00000000" w:csb0="00000001" w:csb1="00000000"/>
  </w:font>
  <w:font w:name="Fujitsu Sans Light">
    <w:altName w:val="Calibri"/>
    <w:charset w:val="00"/>
    <w:family w:val="swiss"/>
    <w:pitch w:val="variable"/>
    <w:sig w:usb0="A00000AF" w:usb1="0000206B" w:usb2="00000000" w:usb3="00000000" w:csb0="0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ujitsu Sans Medium">
    <w:charset w:val="00"/>
    <w:family w:val="swiss"/>
    <w:pitch w:val="variable"/>
    <w:sig w:usb0="A00000AF" w:usb1="0000206B" w:usb2="0000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1C9"/>
    <w:rsid w:val="000031C9"/>
    <w:rsid w:val="000064E3"/>
    <w:rsid w:val="00006DEA"/>
    <w:rsid w:val="000B1C46"/>
    <w:rsid w:val="001731BB"/>
    <w:rsid w:val="001C529D"/>
    <w:rsid w:val="002C7496"/>
    <w:rsid w:val="00406D9E"/>
    <w:rsid w:val="00410843"/>
    <w:rsid w:val="004E1484"/>
    <w:rsid w:val="00515CD8"/>
    <w:rsid w:val="005E21D9"/>
    <w:rsid w:val="005E7E0E"/>
    <w:rsid w:val="006640FC"/>
    <w:rsid w:val="007A0B5B"/>
    <w:rsid w:val="00892C6F"/>
    <w:rsid w:val="008B4DE3"/>
    <w:rsid w:val="00910B40"/>
    <w:rsid w:val="00BE19E1"/>
    <w:rsid w:val="00BE7C4D"/>
    <w:rsid w:val="00C67869"/>
    <w:rsid w:val="00D62223"/>
    <w:rsid w:val="00DB35F2"/>
    <w:rsid w:val="00DD3627"/>
    <w:rsid w:val="00E23A98"/>
    <w:rsid w:val="00EA7438"/>
    <w:rsid w:val="00EE1B54"/>
    <w:rsid w:val="00F95EEF"/>
    <w:rsid w:val="00FB4E1A"/>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E1B54"/>
    <w:rPr>
      <w:color w:val="auto"/>
    </w:rPr>
  </w:style>
  <w:style w:type="paragraph" w:customStyle="1" w:styleId="B4C1A6848CEB462D8AE3999BA7DEBFA9">
    <w:name w:val="B4C1A6848CEB462D8AE3999BA7DEBFA9"/>
  </w:style>
  <w:style w:type="paragraph" w:customStyle="1" w:styleId="CE28650B675E47539A3650B2277C50ED">
    <w:name w:val="CE28650B675E47539A3650B2277C50ED"/>
    <w:rsid w:val="000031C9"/>
  </w:style>
  <w:style w:type="paragraph" w:customStyle="1" w:styleId="6E924EC020EB4C45A2A0DFB5A32C992A">
    <w:name w:val="6E924EC020EB4C45A2A0DFB5A32C992A"/>
    <w:rsid w:val="000031C9"/>
  </w:style>
  <w:style w:type="paragraph" w:customStyle="1" w:styleId="53685C6EB7014DE2BC653073F905E6A3">
    <w:name w:val="53685C6EB7014DE2BC653073F905E6A3"/>
    <w:rsid w:val="000031C9"/>
  </w:style>
  <w:style w:type="paragraph" w:customStyle="1" w:styleId="39163A1A80CE41EBBBE139DE994F2EFF">
    <w:name w:val="39163A1A80CE41EBBBE139DE994F2EFF"/>
    <w:rsid w:val="000031C9"/>
  </w:style>
  <w:style w:type="paragraph" w:customStyle="1" w:styleId="DDC24214E1E24DFEA1DB97B38BCEFAC3">
    <w:name w:val="DDC24214E1E24DFEA1DB97B38BCEFAC3"/>
    <w:rsid w:val="005E7E0E"/>
  </w:style>
  <w:style w:type="paragraph" w:customStyle="1" w:styleId="626216C9EA5645919FDDD42AF4689039">
    <w:name w:val="626216C9EA5645919FDDD42AF4689039"/>
    <w:rsid w:val="005E7E0E"/>
  </w:style>
  <w:style w:type="paragraph" w:customStyle="1" w:styleId="AF12D57DF86C43C49250EDBEDA9AEBE1">
    <w:name w:val="AF12D57DF86C43C49250EDBEDA9AEBE1"/>
    <w:rsid w:val="005E7E0E"/>
  </w:style>
  <w:style w:type="paragraph" w:customStyle="1" w:styleId="2C3727A13BD647EFBBFC9581AD2EFAD4">
    <w:name w:val="2C3727A13BD647EFBBFC9581AD2EFAD4"/>
    <w:rsid w:val="005E7E0E"/>
  </w:style>
  <w:style w:type="paragraph" w:customStyle="1" w:styleId="9A59D6EA3FF04BE3A117E3588FA6B54B">
    <w:name w:val="9A59D6EA3FF04BE3A117E3588FA6B54B"/>
    <w:rsid w:val="005E7E0E"/>
  </w:style>
  <w:style w:type="paragraph" w:customStyle="1" w:styleId="4089A10D1C2447F6937E7D53783A6C3E">
    <w:name w:val="4089A10D1C2447F6937E7D53783A6C3E"/>
    <w:rsid w:val="000064E3"/>
  </w:style>
  <w:style w:type="paragraph" w:customStyle="1" w:styleId="A78201A2A2634E6E8F8447BFCF013E46">
    <w:name w:val="A78201A2A2634E6E8F8447BFCF013E46"/>
    <w:rsid w:val="00F95EEF"/>
  </w:style>
  <w:style w:type="paragraph" w:customStyle="1" w:styleId="EBD7B594B9BF4672AC26FA6307BADD3F">
    <w:name w:val="EBD7B594B9BF4672AC26FA6307BADD3F"/>
    <w:rsid w:val="00515CD8"/>
  </w:style>
  <w:style w:type="paragraph" w:customStyle="1" w:styleId="4E5D2F7180A04857B097FC3B28C9214F1">
    <w:name w:val="4E5D2F7180A04857B097FC3B28C9214F1"/>
    <w:rsid w:val="00892C6F"/>
    <w:pPr>
      <w:spacing w:before="40" w:after="120" w:line="240" w:lineRule="auto"/>
    </w:pPr>
    <w:rPr>
      <w:rFonts w:eastAsiaTheme="minorHAnsi"/>
      <w:position w:val="2"/>
      <w:lang w:val="en-GB" w:eastAsia="en-US"/>
    </w:rPr>
  </w:style>
  <w:style w:type="paragraph" w:customStyle="1" w:styleId="E97188CB8585435C951CAFE458C934E1">
    <w:name w:val="E97188CB8585435C951CAFE458C934E1"/>
    <w:rsid w:val="00EE1B54"/>
    <w:pPr>
      <w:spacing w:before="40" w:after="120" w:line="240" w:lineRule="auto"/>
    </w:pPr>
    <w:rPr>
      <w:rFonts w:eastAsiaTheme="minorHAnsi"/>
      <w:position w:val="2"/>
      <w:lang w:val="en-GB" w:eastAsia="en-US"/>
    </w:rPr>
  </w:style>
  <w:style w:type="paragraph" w:customStyle="1" w:styleId="E9C3643CC55E41E99E50126919588793">
    <w:name w:val="E9C3643CC55E41E99E50126919588793"/>
    <w:rsid w:val="00EE1B54"/>
    <w:pPr>
      <w:spacing w:before="40" w:after="120" w:line="240" w:lineRule="auto"/>
    </w:pPr>
    <w:rPr>
      <w:rFonts w:eastAsiaTheme="minorHAnsi"/>
      <w:position w:val="2"/>
      <w:lang w:val="en-GB" w:eastAsia="en-US"/>
    </w:rPr>
  </w:style>
  <w:style w:type="paragraph" w:customStyle="1" w:styleId="9EFB43CF4F654154A9C6FA931BFA1E45">
    <w:name w:val="9EFB43CF4F654154A9C6FA931BFA1E45"/>
    <w:rsid w:val="00EE1B54"/>
    <w:pPr>
      <w:spacing w:before="40" w:after="120" w:line="240" w:lineRule="auto"/>
    </w:pPr>
    <w:rPr>
      <w:rFonts w:eastAsiaTheme="minorHAnsi"/>
      <w:position w:val="2"/>
      <w:lang w:val="en-GB" w:eastAsia="en-US"/>
    </w:rPr>
  </w:style>
  <w:style w:type="paragraph" w:customStyle="1" w:styleId="15A4FDB93D39499D8F888E44A47D4806">
    <w:name w:val="15A4FDB93D39499D8F888E44A47D4806"/>
    <w:rsid w:val="00EE1B54"/>
    <w:rPr>
      <w:lang w:val="en-US" w:eastAsia="ja-JP"/>
    </w:rPr>
  </w:style>
  <w:style w:type="paragraph" w:customStyle="1" w:styleId="2D8731C63ADD49CDB25916C23205D38B">
    <w:name w:val="2D8731C63ADD49CDB25916C23205D38B"/>
    <w:rsid w:val="00EE1B54"/>
    <w:rPr>
      <w:lang w:val="en-US" w:eastAsia="ja-JP"/>
    </w:rPr>
  </w:style>
  <w:style w:type="paragraph" w:customStyle="1" w:styleId="BA7FABB03E2544819AE13FC88FCE4FA1">
    <w:name w:val="BA7FABB03E2544819AE13FC88FCE4FA1"/>
    <w:rsid w:val="00EE1B54"/>
    <w:rPr>
      <w:lang w:val="en-US" w:eastAsia="ja-JP"/>
    </w:rPr>
  </w:style>
  <w:style w:type="paragraph" w:customStyle="1" w:styleId="8D7AB3EB2A3C4F57A4AF788B3A7686C9">
    <w:name w:val="8D7AB3EB2A3C4F57A4AF788B3A7686C9"/>
    <w:rsid w:val="00EE1B54"/>
    <w:rPr>
      <w:lang w:val="en-US" w:eastAsia="ja-JP"/>
    </w:rPr>
  </w:style>
  <w:style w:type="paragraph" w:customStyle="1" w:styleId="BA484F9C30574AADB93411AFB862871E">
    <w:name w:val="BA484F9C30574AADB93411AFB862871E"/>
    <w:rsid w:val="00EE1B54"/>
    <w:rPr>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Fujitsu Blue">
      <a:dk1>
        <a:srgbClr val="000000"/>
      </a:dk1>
      <a:lt1>
        <a:sysClr val="window" lastClr="FFFFFF"/>
      </a:lt1>
      <a:dk2>
        <a:srgbClr val="000000"/>
      </a:dk2>
      <a:lt2>
        <a:srgbClr val="FFFFFF"/>
      </a:lt2>
      <a:accent1>
        <a:srgbClr val="EA0000"/>
      </a:accent1>
      <a:accent2>
        <a:srgbClr val="FF8000"/>
      </a:accent2>
      <a:accent3>
        <a:srgbClr val="D80084"/>
      </a:accent3>
      <a:accent4>
        <a:srgbClr val="2400B0"/>
      </a:accent4>
      <a:accent5>
        <a:srgbClr val="61D600"/>
      </a:accent5>
      <a:accent6>
        <a:srgbClr val="008224"/>
      </a:accent6>
      <a:hlink>
        <a:srgbClr val="2400B0"/>
      </a:hlink>
      <a:folHlink>
        <a:srgbClr val="D80084"/>
      </a:folHlink>
    </a:clrScheme>
    <a:fontScheme name="Fujitsu Infinity Pro Word">
      <a:majorFont>
        <a:latin typeface="Fujitsu Infinity Pro"/>
        <a:ea typeface="Arial"/>
        <a:cs typeface=""/>
      </a:majorFont>
      <a:minorFont>
        <a:latin typeface="Fujitsu Infinity Pro"/>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2021-11-17T00:00:00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1b84360c-a484-4a23-b45b-771d0fae43b0" xsi:nil="true"/>
    <lcf76f155ced4ddcb4097134ff3c332f xmlns="20d7c0fd-1794-42d5-91f7-05e729f7bb0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1D9D84106166446A8C44A34C38DBD01" ma:contentTypeVersion="12" ma:contentTypeDescription="Create a new document." ma:contentTypeScope="" ma:versionID="e9ee013934f62cf780dd32be8c167197">
  <xsd:schema xmlns:xsd="http://www.w3.org/2001/XMLSchema" xmlns:xs="http://www.w3.org/2001/XMLSchema" xmlns:p="http://schemas.microsoft.com/office/2006/metadata/properties" xmlns:ns2="20d7c0fd-1794-42d5-91f7-05e729f7bb09" xmlns:ns3="1b84360c-a484-4a23-b45b-771d0fae43b0" targetNamespace="http://schemas.microsoft.com/office/2006/metadata/properties" ma:root="true" ma:fieldsID="3afe81e8fd29f0a900286c7cb4b7e465" ns2:_="" ns3:_="">
    <xsd:import namespace="20d7c0fd-1794-42d5-91f7-05e729f7bb09"/>
    <xsd:import namespace="1b84360c-a484-4a23-b45b-771d0fae43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7c0fd-1794-42d5-91f7-05e729f7bb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84360c-a484-4a23-b45b-771d0fae43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64ca47-2c71-4046-8055-8d80361ca6bc}" ma:internalName="TaxCatchAll" ma:showField="CatchAllData" ma:web="1b84360c-a484-4a23-b45b-771d0fae43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E440EA-171D-4105-A2C9-43FF0C4CC674}">
  <ds:schemaRefs>
    <ds:schemaRef ds:uri="http://schemas.microsoft.com/office/2006/metadata/properties"/>
    <ds:schemaRef ds:uri="http://schemas.microsoft.com/office/infopath/2007/PartnerControls"/>
    <ds:schemaRef ds:uri="http://schemas.microsoft.com/sharepoint/v3"/>
    <ds:schemaRef ds:uri="4cb7533a-4b55-43d3-b19b-63a8220b2448"/>
    <ds:schemaRef ds:uri="a088cc43-e032-4890-8396-17c9bfa17c98"/>
    <ds:schemaRef ds:uri="d1aa0a70-304a-41ee-8f69-456092c11c4f"/>
  </ds:schemaRefs>
</ds:datastoreItem>
</file>

<file path=customXml/itemProps3.xml><?xml version="1.0" encoding="utf-8"?>
<ds:datastoreItem xmlns:ds="http://schemas.openxmlformats.org/officeDocument/2006/customXml" ds:itemID="{84148A75-D7A0-4881-BF68-B0DC7C605D33}">
  <ds:schemaRefs>
    <ds:schemaRef ds:uri="http://schemas.microsoft.com/sharepoint/v3/contenttype/forms"/>
  </ds:schemaRefs>
</ds:datastoreItem>
</file>

<file path=customXml/itemProps4.xml><?xml version="1.0" encoding="utf-8"?>
<ds:datastoreItem xmlns:ds="http://schemas.openxmlformats.org/officeDocument/2006/customXml" ds:itemID="{4D002E52-AEA5-42A9-8E7E-79CA71E2E321}">
  <ds:schemaRefs>
    <ds:schemaRef ds:uri="http://schemas.openxmlformats.org/officeDocument/2006/bibliography"/>
  </ds:schemaRefs>
</ds:datastoreItem>
</file>

<file path=customXml/itemProps5.xml><?xml version="1.0" encoding="utf-8"?>
<ds:datastoreItem xmlns:ds="http://schemas.openxmlformats.org/officeDocument/2006/customXml" ds:itemID="{4B69485E-25BA-4976-9C26-231963665018}"/>
</file>

<file path=docProps/app.xml><?xml version="1.0" encoding="utf-8"?>
<Properties xmlns="http://schemas.openxmlformats.org/officeDocument/2006/extended-properties" xmlns:vt="http://schemas.openxmlformats.org/officeDocument/2006/docPropsVTypes">
  <Template>Fujitsu 2</Template>
  <TotalTime>448</TotalTime>
  <Pages>7</Pages>
  <Words>1658</Words>
  <Characters>8975</Characters>
  <Application>Microsoft Office Word</Application>
  <DocSecurity>2</DocSecurity>
  <Lines>448</Lines>
  <Paragraphs>312</Paragraphs>
  <ScaleCrop>false</ScaleCrop>
  <HeadingPairs>
    <vt:vector size="6" baseType="variant">
      <vt:variant>
        <vt:lpstr>Title</vt:lpstr>
      </vt:variant>
      <vt:variant>
        <vt:i4>1</vt:i4>
      </vt:variant>
      <vt:variant>
        <vt:lpstr>Otsikko</vt:lpstr>
      </vt:variant>
      <vt:variant>
        <vt:i4>1</vt:i4>
      </vt:variant>
      <vt:variant>
        <vt:lpstr>Otsikot</vt:lpstr>
      </vt:variant>
      <vt:variant>
        <vt:i4>1</vt:i4>
      </vt:variant>
    </vt:vector>
  </HeadingPairs>
  <TitlesOfParts>
    <vt:vector size="3" baseType="lpstr">
      <vt:lpstr>&lt;Process Title&gt;</vt:lpstr>
      <vt:lpstr>Title</vt:lpstr>
      <vt:lpstr>Heading </vt:lpstr>
    </vt:vector>
  </TitlesOfParts>
  <Manager/>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 Standards Library Process Template</dc:title>
  <dc:subject/>
  <dc:creator/>
  <cp:keywords/>
  <dc:description/>
  <cp:lastModifiedBy>Ubhe, Sachin</cp:lastModifiedBy>
  <cp:revision>89</cp:revision>
  <dcterms:created xsi:type="dcterms:W3CDTF">2022-02-07T19:19:00Z</dcterms:created>
  <dcterms:modified xsi:type="dcterms:W3CDTF">2025-12-15T05:55:00Z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0x01010091D9D84106166446A8C44A34C38DBD01</vt:lpwstr>
  </property>
  <property fmtid="{D5CDD505-2E9C-101B-9397-08002B2CF9AE}" pid="3" name="Order">
    <vt:r8>66900</vt:r8>
  </property>
  <property fmtid="{D5CDD505-2E9C-101B-9397-08002B2CF9AE}" pid="4" name="ReferenceDoc">
    <vt:lpwstr>Select</vt:lpwstr>
  </property>
  <property fmtid="{D5CDD505-2E9C-101B-9397-08002B2CF9AE}" pid="5" name="xd_Signature">
    <vt:bool>false</vt:bool>
  </property>
  <property fmtid="{D5CDD505-2E9C-101B-9397-08002B2CF9AE}" pid="6" name="xd_ProgID">
    <vt:lpwstr/>
  </property>
  <property fmtid="{D5CDD505-2E9C-101B-9397-08002B2CF9AE}" pid="7" name="LibraryName">
    <vt:lpwstr>GD Standards Library</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a7295cc1-d279-42ac-ab4d-3b0f4fece050_Enabled">
    <vt:lpwstr>true</vt:lpwstr>
  </property>
  <property fmtid="{D5CDD505-2E9C-101B-9397-08002B2CF9AE}" pid="13" name="MSIP_Label_a7295cc1-d279-42ac-ab4d-3b0f4fece050_SetDate">
    <vt:lpwstr>2022-12-21T11:05:04Z</vt:lpwstr>
  </property>
  <property fmtid="{D5CDD505-2E9C-101B-9397-08002B2CF9AE}" pid="14" name="MSIP_Label_a7295cc1-d279-42ac-ab4d-3b0f4fece050_Method">
    <vt:lpwstr>Standard</vt:lpwstr>
  </property>
  <property fmtid="{D5CDD505-2E9C-101B-9397-08002B2CF9AE}" pid="15" name="MSIP_Label_a7295cc1-d279-42ac-ab4d-3b0f4fece050_Name">
    <vt:lpwstr>FUJITSU-RESTRICTED​</vt:lpwstr>
  </property>
  <property fmtid="{D5CDD505-2E9C-101B-9397-08002B2CF9AE}" pid="16" name="MSIP_Label_a7295cc1-d279-42ac-ab4d-3b0f4fece050_SiteId">
    <vt:lpwstr>a19f121d-81e1-4858-a9d8-736e267fd4c7</vt:lpwstr>
  </property>
  <property fmtid="{D5CDD505-2E9C-101B-9397-08002B2CF9AE}" pid="17" name="MSIP_Label_a7295cc1-d279-42ac-ab4d-3b0f4fece050_ActionId">
    <vt:lpwstr>853cdcb9-abfd-4e00-b9c7-79b3b07347ff</vt:lpwstr>
  </property>
  <property fmtid="{D5CDD505-2E9C-101B-9397-08002B2CF9AE}" pid="18" name="MSIP_Label_a7295cc1-d279-42ac-ab4d-3b0f4fece050_ContentBits">
    <vt:lpwstr>0</vt:lpwstr>
  </property>
  <property fmtid="{D5CDD505-2E9C-101B-9397-08002B2CF9AE}" pid="19" name="MediaServiceImageTags">
    <vt:lpwstr/>
  </property>
  <property fmtid="{D5CDD505-2E9C-101B-9397-08002B2CF9AE}" pid="20" name="RatedBy">
    <vt:lpwstr/>
  </property>
  <property fmtid="{D5CDD505-2E9C-101B-9397-08002B2CF9AE}" pid="21" name="Issue Date0">
    <vt:filetime>2021-12-07T00:00:00Z</vt:filetime>
  </property>
  <property fmtid="{D5CDD505-2E9C-101B-9397-08002B2CF9AE}" pid="22" name="Status">
    <vt:lpwstr>Archived</vt:lpwstr>
  </property>
  <property fmtid="{D5CDD505-2E9C-101B-9397-08002B2CF9AE}" pid="23" name="LikedBy">
    <vt:lpwstr/>
  </property>
  <property fmtid="{D5CDD505-2E9C-101B-9397-08002B2CF9AE}" pid="25" name="docLang">
    <vt:lpwstr>en</vt:lpwstr>
  </property>
</Properties>
</file>